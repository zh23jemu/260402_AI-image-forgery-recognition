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7E70" w14:textId="77777777" w:rsidR="00000000" w:rsidRDefault="00000000">
      <w:pPr>
        <w:spacing w:before="1400" w:after="900"/>
        <w:jc w:val="center"/>
      </w:pPr>
      <w:r>
        <w:rPr>
          <w:b/>
          <w:sz w:val="44"/>
        </w:rPr>
        <w:t>本科毕业论文</w:t>
      </w:r>
    </w:p>
    <w:p w14:paraId="1CF868FB" w14:textId="77777777" w:rsidR="00000000" w:rsidRDefault="00000000">
      <w:pPr>
        <w:spacing w:before="200" w:after="1400"/>
        <w:jc w:val="center"/>
      </w:pPr>
      <w:r>
        <w:rPr>
          <w:b/>
          <w:sz w:val="40"/>
        </w:rPr>
        <w:t>毕业论文</w:t>
      </w:r>
    </w:p>
    <w:p w14:paraId="00E013F1" w14:textId="77777777" w:rsidR="00000000" w:rsidRDefault="00000000">
      <w:pPr>
        <w:spacing w:before="500" w:after="1800"/>
        <w:jc w:val="center"/>
      </w:pPr>
      <w:r>
        <w:rPr>
          <w:b/>
          <w:sz w:val="36"/>
        </w:rPr>
        <w:t>基于多模型基线复现与改进的</w:t>
      </w:r>
      <w:r>
        <w:rPr>
          <w:b/>
          <w:sz w:val="36"/>
        </w:rPr>
        <w:t>AI</w:t>
      </w:r>
      <w:r>
        <w:rPr>
          <w:b/>
          <w:sz w:val="36"/>
        </w:rPr>
        <w:t>伪造图像识别研究</w:t>
      </w:r>
    </w:p>
    <w:p w14:paraId="2F69C537" w14:textId="77777777" w:rsidR="00000000" w:rsidRDefault="00000000">
      <w:pPr>
        <w:spacing w:before="200" w:after="360"/>
        <w:jc w:val="center"/>
      </w:pPr>
      <w:r>
        <w:t>人工智能与计算机相关专业方向</w:t>
      </w:r>
    </w:p>
    <w:p w14:paraId="07BF9F75" w14:textId="77777777" w:rsidR="00000000" w:rsidRDefault="00000000">
      <w:pPr>
        <w:spacing w:before="160" w:after="360"/>
        <w:jc w:val="center"/>
      </w:pPr>
      <w:r>
        <w:t>学生姓名：待填写</w:t>
      </w:r>
    </w:p>
    <w:p w14:paraId="5D550DA0" w14:textId="77777777" w:rsidR="00000000" w:rsidRDefault="00000000">
      <w:pPr>
        <w:spacing w:before="160" w:after="360"/>
        <w:jc w:val="center"/>
      </w:pPr>
      <w:r>
        <w:t>学</w:t>
      </w:r>
      <w:r>
        <w:t xml:space="preserve">    </w:t>
      </w:r>
      <w:r>
        <w:t>号：待填写</w:t>
      </w:r>
    </w:p>
    <w:p w14:paraId="22F8AB93" w14:textId="77777777" w:rsidR="00000000" w:rsidRDefault="00000000">
      <w:pPr>
        <w:spacing w:before="160" w:after="360"/>
        <w:jc w:val="center"/>
      </w:pPr>
      <w:r>
        <w:t>指导教师：待填写</w:t>
      </w:r>
    </w:p>
    <w:p w14:paraId="38DAEC89" w14:textId="77777777" w:rsidR="00000000" w:rsidRDefault="00000000">
      <w:pPr>
        <w:spacing w:before="1400"/>
        <w:jc w:val="center"/>
      </w:pPr>
      <w:r>
        <w:t>完成时间：</w:t>
      </w:r>
      <w:r>
        <w:t xml:space="preserve">2026 </w:t>
      </w:r>
      <w:r>
        <w:t>年</w:t>
      </w:r>
      <w:r>
        <w:t xml:space="preserve"> 4 </w:t>
      </w:r>
      <w:r>
        <w:t>月</w:t>
      </w:r>
    </w:p>
    <w:p w14:paraId="41B11E35" w14:textId="77777777" w:rsidR="00000000" w:rsidRDefault="00000000">
      <w:r>
        <w:br w:type="page"/>
      </w:r>
    </w:p>
    <w:p w14:paraId="7AC37D5F" w14:textId="77777777" w:rsidR="006D374C" w:rsidRDefault="006D374C" w:rsidP="006D374C">
      <w:pPr>
        <w:spacing w:line="800" w:lineRule="exact"/>
        <w:jc w:val="center"/>
        <w:rPr>
          <w:rFonts w:ascii="楷体_GB2312" w:eastAsia="楷体_GB2312"/>
          <w:b/>
          <w:bCs/>
          <w:sz w:val="44"/>
        </w:rPr>
      </w:pPr>
      <w:r>
        <w:rPr>
          <w:rFonts w:ascii="楷体_GB2312" w:eastAsia="楷体_GB2312" w:hint="eastAsia"/>
          <w:b/>
          <w:bCs/>
          <w:sz w:val="44"/>
        </w:rPr>
        <w:lastRenderedPageBreak/>
        <w:t>诚 信 声 明</w:t>
      </w:r>
    </w:p>
    <w:p w14:paraId="38AD9588" w14:textId="77777777" w:rsidR="006D374C" w:rsidRDefault="006D374C" w:rsidP="006D374C">
      <w:pPr>
        <w:spacing w:line="800" w:lineRule="exact"/>
        <w:rPr>
          <w:rFonts w:ascii="楷体_GB2312" w:eastAsia="楷体_GB2312"/>
          <w:sz w:val="32"/>
        </w:rPr>
      </w:pPr>
    </w:p>
    <w:p w14:paraId="764E4B29" w14:textId="77777777" w:rsidR="006D374C" w:rsidRDefault="006D374C" w:rsidP="006D374C">
      <w:pPr>
        <w:spacing w:line="360" w:lineRule="auto"/>
        <w:ind w:firstLineChars="200" w:firstLine="600"/>
        <w:rPr>
          <w:rFonts w:eastAsia="楷体_GB2312"/>
          <w:color w:val="000000"/>
          <w:sz w:val="30"/>
        </w:rPr>
      </w:pPr>
      <w:bookmarkStart w:id="0" w:name="OLE_LINK1"/>
      <w:r>
        <w:rPr>
          <w:rFonts w:eastAsia="楷体_GB2312" w:hint="eastAsia"/>
          <w:sz w:val="30"/>
        </w:rPr>
        <w:t>我声明，所呈交的毕业论文（设计）是本人在老师指导下进行的研究工作及取得的研究成果。除文中已经注明引用的内容外，本论文（设计）不包含任何其他个人或集体已经发表或撰写过的作品成果。在论文（设计）撰写过程中，本人严格遵守学术道德和学术规范，恪守学术诚信，坚决杜绝任何形式的抄袭、剽窃、伪造、篡改、买卖、代写毕业论文等学术不端行为，本人自愿承担因违反上述承诺而产生的后果和责任。</w:t>
      </w:r>
    </w:p>
    <w:bookmarkEnd w:id="0"/>
    <w:p w14:paraId="34A64C0C" w14:textId="77777777" w:rsidR="006D374C" w:rsidRDefault="006D374C" w:rsidP="006D374C">
      <w:pPr>
        <w:pStyle w:val="a5"/>
        <w:spacing w:line="800" w:lineRule="exact"/>
        <w:ind w:firstLine="600"/>
        <w:rPr>
          <w:rFonts w:eastAsia="楷体_GB2312"/>
          <w:sz w:val="30"/>
        </w:rPr>
      </w:pPr>
    </w:p>
    <w:p w14:paraId="6AC02E6A" w14:textId="77777777" w:rsidR="006D374C" w:rsidRDefault="006D374C" w:rsidP="006D374C">
      <w:pPr>
        <w:pStyle w:val="a5"/>
        <w:spacing w:line="800" w:lineRule="exact"/>
        <w:ind w:firstLine="600"/>
        <w:rPr>
          <w:rFonts w:eastAsia="楷体_GB2312"/>
          <w:sz w:val="30"/>
        </w:rPr>
      </w:pPr>
    </w:p>
    <w:p w14:paraId="69C19257" w14:textId="77777777" w:rsidR="006D374C" w:rsidRDefault="006D374C" w:rsidP="006D374C">
      <w:pPr>
        <w:pStyle w:val="a5"/>
        <w:spacing w:line="800" w:lineRule="exact"/>
        <w:ind w:firstLine="600"/>
        <w:rPr>
          <w:rFonts w:eastAsia="楷体_GB2312"/>
          <w:sz w:val="30"/>
        </w:rPr>
      </w:pPr>
      <w:r>
        <w:rPr>
          <w:rFonts w:eastAsia="楷体_GB2312" w:hint="eastAsia"/>
          <w:sz w:val="30"/>
        </w:rPr>
        <w:t>签名：                            日期：  年  月  日</w:t>
      </w:r>
    </w:p>
    <w:p w14:paraId="5B5DFA02" w14:textId="7285315C" w:rsidR="00000000" w:rsidRPr="00F93254" w:rsidRDefault="00000000" w:rsidP="008F6ABF">
      <w:pPr>
        <w:spacing w:before="1600"/>
        <w:rPr>
          <w:rFonts w:ascii="楷体" w:eastAsia="楷体" w:hAnsi="楷体" w:hint="eastAsia"/>
        </w:rPr>
      </w:pPr>
    </w:p>
    <w:p w14:paraId="3F4D05AE" w14:textId="77777777" w:rsidR="00000000" w:rsidRDefault="00000000" w:rsidP="00D7028D">
      <w:r>
        <w:br w:type="page"/>
      </w:r>
    </w:p>
    <w:p w14:paraId="08DFADB8" w14:textId="77777777" w:rsidR="00000000" w:rsidRPr="00FE7B25" w:rsidRDefault="00000000">
      <w:pPr>
        <w:jc w:val="center"/>
        <w:rPr>
          <w:rFonts w:ascii="宋体" w:hAnsi="宋体" w:hint="eastAsia"/>
          <w:b/>
          <w:bCs/>
          <w:sz w:val="36"/>
          <w:szCs w:val="36"/>
        </w:rPr>
      </w:pPr>
      <w:r w:rsidRPr="00FE7B25">
        <w:rPr>
          <w:rFonts w:ascii="宋体" w:hAnsi="宋体"/>
          <w:b/>
          <w:bCs/>
          <w:sz w:val="36"/>
          <w:szCs w:val="36"/>
        </w:rPr>
        <w:lastRenderedPageBreak/>
        <w:t>面向泛化检测的AI伪造图像多模型识别研究</w:t>
      </w:r>
    </w:p>
    <w:p w14:paraId="08182697" w14:textId="77777777" w:rsidR="00000000" w:rsidRPr="00FE7B25" w:rsidRDefault="00000000">
      <w:pPr>
        <w:jc w:val="center"/>
        <w:rPr>
          <w:b/>
          <w:bCs/>
          <w:sz w:val="32"/>
          <w:szCs w:val="32"/>
        </w:rPr>
      </w:pPr>
      <w:r w:rsidRPr="00FE7B25">
        <w:rPr>
          <w:b/>
          <w:bCs/>
          <w:sz w:val="32"/>
          <w:szCs w:val="32"/>
        </w:rPr>
        <w:t>摘</w:t>
      </w:r>
      <w:r w:rsidRPr="00FE7B25">
        <w:rPr>
          <w:b/>
          <w:bCs/>
          <w:sz w:val="32"/>
          <w:szCs w:val="32"/>
        </w:rPr>
        <w:t xml:space="preserve">  </w:t>
      </w:r>
      <w:r w:rsidRPr="00FE7B25">
        <w:rPr>
          <w:b/>
          <w:bCs/>
          <w:sz w:val="32"/>
          <w:szCs w:val="32"/>
        </w:rPr>
        <w:t>要</w:t>
      </w:r>
    </w:p>
    <w:p w14:paraId="218D31EB" w14:textId="77777777" w:rsidR="00000000" w:rsidRDefault="00000000">
      <w:r>
        <w:t>随着扩散模型、多模态生成技术的发展，</w:t>
      </w:r>
      <w:r>
        <w:t>AI</w:t>
      </w:r>
      <w:r>
        <w:t>伪造图像的视觉真实性、内容复杂度、生成方式的多样化的提高，传统的检测方法也存在着在未知生成器下无法达到良好的泛化性、判别标准不稳定、对于复杂的样本解释起来困难等问题。本文针对以上问题，建立一个面向泛化检测的多模型研究框架，对</w:t>
      </w:r>
      <w:r>
        <w:t xml:space="preserve"> FSD</w:t>
      </w:r>
      <w:r>
        <w:t>、</w:t>
      </w:r>
      <w:r>
        <w:t>Stay-Positive</w:t>
      </w:r>
      <w:r>
        <w:t>、</w:t>
      </w:r>
      <w:r>
        <w:t xml:space="preserve">LVLM </w:t>
      </w:r>
      <w:r>
        <w:t>三种代表性方法进行实验研究。首先在公开代码、</w:t>
      </w:r>
      <w:proofErr w:type="gramStart"/>
      <w:r>
        <w:t>预训练</w:t>
      </w:r>
      <w:proofErr w:type="gramEnd"/>
      <w:r>
        <w:t>权重、</w:t>
      </w:r>
      <w:proofErr w:type="spellStart"/>
      <w:r>
        <w:t>GenImage</w:t>
      </w:r>
      <w:proofErr w:type="spellEnd"/>
      <w:r>
        <w:t>数据集的基础上完成</w:t>
      </w:r>
      <w:r>
        <w:t>FSD</w:t>
      </w:r>
      <w:r>
        <w:t>、</w:t>
      </w:r>
      <w:proofErr w:type="spellStart"/>
      <w:r>
        <w:t>StayPositive</w:t>
      </w:r>
      <w:proofErr w:type="spellEnd"/>
      <w:r>
        <w:t>的基线复现，比较不同的方法在固定真假对照任务和跨生成器场景下性能上的差别。其次，以</w:t>
      </w:r>
      <w:r>
        <w:t xml:space="preserve"> ADM </w:t>
      </w:r>
      <w:r>
        <w:t>为重点困难场景，从阈值漂移、分数分布、</w:t>
      </w:r>
      <w:proofErr w:type="gramStart"/>
      <w:r>
        <w:t>样本级冲突</w:t>
      </w:r>
      <w:proofErr w:type="gramEnd"/>
      <w:r>
        <w:t>等角度分析了各个方法失败模式以及互补性。最后设计并实施了两个阶段的联合验证，第一阶段把</w:t>
      </w:r>
      <w:r>
        <w:t>Stay-Positive</w:t>
      </w:r>
      <w:r>
        <w:t>的离线分数加入到</w:t>
      </w:r>
      <w:r>
        <w:t>FSD</w:t>
      </w:r>
      <w:r>
        <w:t>主干训练流程中，第二阶段在</w:t>
      </w:r>
      <w:r>
        <w:t>LVLM</w:t>
      </w:r>
      <w:r>
        <w:t>结构化语义标签和轻量辅助头的基础上进行验证，看语义监督是否可以进入训练计算图并产生可量化的输出。从实验结果可以看出，三种方法在任务定位以及适用场景上各有不同，</w:t>
      </w:r>
      <w:r>
        <w:t xml:space="preserve">Stay-Positive </w:t>
      </w:r>
      <w:r>
        <w:t>更适合于固定真假对比时的高性能判别，</w:t>
      </w:r>
      <w:r>
        <w:t xml:space="preserve">FSD </w:t>
      </w:r>
      <w:r>
        <w:t>更适合做未知生成器场景的研究主线，</w:t>
      </w:r>
      <w:r>
        <w:t xml:space="preserve">LVLM </w:t>
      </w:r>
      <w:r>
        <w:t>可以给复杂样本提供语义分析的支持，并且可以将它当作轻量级的辅助监督信号接入到训练过程中。本文形成了一条由多模型基线对比、困难场景剖析、联合验证构成的研究链条，可以给后续</w:t>
      </w:r>
      <w:r>
        <w:t>AI</w:t>
      </w:r>
      <w:r>
        <w:t>伪造图像识别的泛化检测、判别校准以及视觉语义协同研究给予参照。</w:t>
      </w:r>
    </w:p>
    <w:p w14:paraId="40C0CDA7" w14:textId="77777777" w:rsidR="00000000" w:rsidRDefault="00000000"/>
    <w:p w14:paraId="3F9E4BDF" w14:textId="77777777" w:rsidR="00000000" w:rsidRDefault="00000000" w:rsidP="00650744">
      <w:r>
        <w:t>[</w:t>
      </w:r>
      <w:r>
        <w:t>关键词</w:t>
      </w:r>
      <w:r>
        <w:t>] AI</w:t>
      </w:r>
      <w:r>
        <w:t>伪造图像识别、泛化检测、多模型分析、鲁棒判别、语义辅助监督</w:t>
      </w:r>
    </w:p>
    <w:p w14:paraId="36D17970" w14:textId="77777777" w:rsidR="00000000" w:rsidRPr="00354886" w:rsidRDefault="00000000" w:rsidP="00650744">
      <w:pPr>
        <w:rPr>
          <w:sz w:val="36"/>
          <w:szCs w:val="36"/>
        </w:rPr>
      </w:pPr>
      <w:r>
        <w:br w:type="page"/>
      </w:r>
    </w:p>
    <w:p w14:paraId="1D2C85D9" w14:textId="77777777" w:rsidR="00000000" w:rsidRPr="00354886" w:rsidRDefault="00000000">
      <w:pPr>
        <w:jc w:val="center"/>
        <w:rPr>
          <w:sz w:val="36"/>
          <w:szCs w:val="36"/>
        </w:rPr>
      </w:pPr>
      <w:r w:rsidRPr="00354886">
        <w:rPr>
          <w:sz w:val="36"/>
          <w:szCs w:val="36"/>
        </w:rPr>
        <w:lastRenderedPageBreak/>
        <w:t xml:space="preserve">Research on Multi-model AI-Generated Image Detection for </w:t>
      </w:r>
      <w:proofErr w:type="spellStart"/>
      <w:r w:rsidRPr="00354886">
        <w:rPr>
          <w:sz w:val="36"/>
          <w:szCs w:val="36"/>
        </w:rPr>
        <w:t>Generalisation</w:t>
      </w:r>
      <w:proofErr w:type="spellEnd"/>
      <w:r w:rsidRPr="00354886">
        <w:rPr>
          <w:sz w:val="36"/>
          <w:szCs w:val="36"/>
        </w:rPr>
        <w:t>-oriented Analysis.</w:t>
      </w:r>
    </w:p>
    <w:p w14:paraId="5017863C" w14:textId="77777777" w:rsidR="00000000" w:rsidRPr="00354886" w:rsidRDefault="00000000">
      <w:pPr>
        <w:jc w:val="center"/>
        <w:rPr>
          <w:b/>
          <w:bCs/>
        </w:rPr>
      </w:pPr>
      <w:r w:rsidRPr="00354886">
        <w:rPr>
          <w:b/>
          <w:bCs/>
        </w:rPr>
        <w:t>Abstract</w:t>
      </w:r>
    </w:p>
    <w:p w14:paraId="318592AD" w14:textId="77777777" w:rsidR="00000000" w:rsidRDefault="00000000">
      <w:r>
        <w:t xml:space="preserve">With the development of diffusion models and multimodal generation systems, AI-generated images have been getting increasingly realistic, varied and difficult to explain. Therefore, the earlier detection methods have problems with the </w:t>
      </w:r>
      <w:proofErr w:type="spellStart"/>
      <w:r>
        <w:t>generalisation</w:t>
      </w:r>
      <w:proofErr w:type="spellEnd"/>
      <w:r>
        <w:t xml:space="preserve"> of new generators, the stability of discriminative evidence and the interpretation of complex samples. Due to the above problems, this paper puts forward a multi-model research framework for AI-generated image detection and then introduces three typical methods: FSD, Stay-Positive and LVLM. According to the public code, pretrained checkpoints and the </w:t>
      </w:r>
      <w:proofErr w:type="spellStart"/>
      <w:r>
        <w:t>GenImage</w:t>
      </w:r>
      <w:proofErr w:type="spellEnd"/>
      <w:r>
        <w:t xml:space="preserve"> dataset, FSD and Stay-Positive are first reproduced and compared in paired binary mode and cross-generator mode. ADM will be the representative case in the following study, and its threshold drift, score distribution and sample-level conflict will be examined. Finally, there will be a two-stage joint verification. First, add the offline Stay-Positive scores to the FSD training in the first stage, and then add structured LVLM semantic labels and a lightweight auxiliary head in the second stage. Based on the experimental results, it was found that Stay-Positive is suitable for high-performance discrimination in the fixed real-fake scenario; FSD is more suitable as a research backbone for unseen-generator detection; and LVLM can provide semantic support for complex samples and be incorporated into the training process as a lightweight auxiliary supervision signal. All the steps in the research process of this paper, such as baseline comparison and difficult-case analysis, joint validation, etc., will be introduced to provide a reference for generalization detection, discriminative calibration and visual-semantic collaboration in AI-generated image detection.</w:t>
      </w:r>
    </w:p>
    <w:p w14:paraId="6C58B962" w14:textId="77777777" w:rsidR="00000000" w:rsidRDefault="00000000"/>
    <w:p w14:paraId="22CCC9D5" w14:textId="183C5D94" w:rsidR="00BE041A" w:rsidRDefault="00000000" w:rsidP="00951DD8">
      <w:r w:rsidRPr="00951DD8">
        <w:rPr>
          <w:b/>
          <w:bCs/>
        </w:rPr>
        <w:t xml:space="preserve">Keywords: </w:t>
      </w:r>
      <w:r>
        <w:t>AI-generated image detection; generalization detection; multi-model analysis; robust discrimination; semantic auxiliary supervision</w:t>
      </w:r>
    </w:p>
    <w:p w14:paraId="5EDEAC90" w14:textId="77777777" w:rsidR="00BE041A" w:rsidRDefault="00BE041A">
      <w:pPr>
        <w:widowControl/>
        <w:jc w:val="left"/>
      </w:pPr>
      <w:r>
        <w:br w:type="page"/>
      </w:r>
    </w:p>
    <w:p w14:paraId="4A5E219D" w14:textId="77777777" w:rsidR="00000000" w:rsidRDefault="00000000" w:rsidP="00951DD8"/>
    <w:p w14:paraId="2567B324" w14:textId="77777777" w:rsidR="00000000" w:rsidRDefault="00000000" w:rsidP="00627865">
      <w:pPr>
        <w:pStyle w:val="ad"/>
        <w:spacing w:before="326" w:after="652"/>
        <w:rPr>
          <w:rFonts w:ascii="宋体" w:hAnsi="宋体" w:hint="eastAsia"/>
          <w:bCs/>
          <w:color w:val="000000"/>
        </w:rPr>
      </w:pPr>
      <w:r>
        <w:rPr>
          <w:rFonts w:ascii="宋体" w:hAnsi="宋体"/>
          <w:bCs/>
          <w:color w:val="000000"/>
          <w:lang w:val="zh-CN"/>
        </w:rPr>
        <w:t>目</w:t>
      </w:r>
      <w:r>
        <w:rPr>
          <w:rFonts w:ascii="宋体" w:hAnsi="宋体" w:hint="eastAsia"/>
          <w:bCs/>
          <w:color w:val="000000"/>
          <w:lang w:val="zh-CN"/>
        </w:rPr>
        <w:t xml:space="preserve"> </w:t>
      </w:r>
      <w:r>
        <w:rPr>
          <w:rFonts w:ascii="宋体" w:hAnsi="宋体"/>
          <w:bCs/>
          <w:color w:val="000000"/>
          <w:lang w:val="zh-CN"/>
        </w:rPr>
        <w:t>录</w:t>
      </w:r>
    </w:p>
    <w:p w14:paraId="33568CDE" w14:textId="0CD17354" w:rsidR="00BE041A" w:rsidRDefault="00000000">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r>
        <w:fldChar w:fldCharType="begin"/>
      </w:r>
      <w:r>
        <w:instrText xml:space="preserve"> TOC \o "1-3" \h \z \u </w:instrText>
      </w:r>
      <w:r>
        <w:fldChar w:fldCharType="separate"/>
      </w:r>
      <w:hyperlink w:anchor="_Toc229406662" w:history="1">
        <w:r w:rsidR="00BE041A" w:rsidRPr="00855AB3">
          <w:rPr>
            <w:rStyle w:val="ab"/>
            <w:rFonts w:hint="eastAsia"/>
            <w:noProof/>
          </w:rPr>
          <w:t xml:space="preserve">1 </w:t>
        </w:r>
        <w:r w:rsidR="00BE041A" w:rsidRPr="00855AB3">
          <w:rPr>
            <w:rStyle w:val="ab"/>
            <w:rFonts w:hint="eastAsia"/>
            <w:noProof/>
          </w:rPr>
          <w:t>绪论</w:t>
        </w:r>
        <w:r w:rsidR="00BE041A">
          <w:rPr>
            <w:rFonts w:hint="eastAsia"/>
            <w:noProof/>
            <w:webHidden/>
          </w:rPr>
          <w:tab/>
        </w:r>
        <w:r w:rsidR="00BE041A">
          <w:rPr>
            <w:rFonts w:hint="eastAsia"/>
            <w:noProof/>
            <w:webHidden/>
          </w:rPr>
          <w:fldChar w:fldCharType="begin"/>
        </w:r>
        <w:r w:rsidR="00BE041A">
          <w:rPr>
            <w:rFonts w:hint="eastAsia"/>
            <w:noProof/>
            <w:webHidden/>
          </w:rPr>
          <w:instrText xml:space="preserve"> </w:instrText>
        </w:r>
        <w:r w:rsidR="00BE041A">
          <w:rPr>
            <w:noProof/>
            <w:webHidden/>
          </w:rPr>
          <w:instrText>PAGEREF _Toc229406662 \h</w:instrText>
        </w:r>
        <w:r w:rsidR="00BE041A">
          <w:rPr>
            <w:rFonts w:hint="eastAsia"/>
            <w:noProof/>
            <w:webHidden/>
          </w:rPr>
          <w:instrText xml:space="preserve"> </w:instrText>
        </w:r>
        <w:r w:rsidR="00BE041A">
          <w:rPr>
            <w:rFonts w:hint="eastAsia"/>
            <w:noProof/>
            <w:webHidden/>
          </w:rPr>
        </w:r>
        <w:r w:rsidR="00BE041A">
          <w:rPr>
            <w:rFonts w:hint="eastAsia"/>
            <w:noProof/>
            <w:webHidden/>
          </w:rPr>
          <w:fldChar w:fldCharType="separate"/>
        </w:r>
        <w:r w:rsidR="00BE041A">
          <w:rPr>
            <w:noProof/>
            <w:webHidden/>
          </w:rPr>
          <w:t>8</w:t>
        </w:r>
        <w:r w:rsidR="00BE041A">
          <w:rPr>
            <w:rFonts w:hint="eastAsia"/>
            <w:noProof/>
            <w:webHidden/>
          </w:rPr>
          <w:fldChar w:fldCharType="end"/>
        </w:r>
      </w:hyperlink>
    </w:p>
    <w:p w14:paraId="1A66DF5E" w14:textId="3361D425"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63" w:history="1">
        <w:r w:rsidRPr="00855AB3">
          <w:rPr>
            <w:rStyle w:val="ab"/>
            <w:rFonts w:hint="eastAsia"/>
            <w:noProof/>
          </w:rPr>
          <w:t xml:space="preserve">1.1 </w:t>
        </w:r>
        <w:r w:rsidRPr="00855AB3">
          <w:rPr>
            <w:rStyle w:val="ab"/>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793CDE5" w14:textId="6806AD1D"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64" w:history="1">
        <w:r w:rsidRPr="00855AB3">
          <w:rPr>
            <w:rStyle w:val="ab"/>
            <w:rFonts w:hint="eastAsia"/>
            <w:noProof/>
          </w:rPr>
          <w:t xml:space="preserve">1.2 </w:t>
        </w:r>
        <w:r w:rsidRPr="00855AB3">
          <w:rPr>
            <w:rStyle w:val="ab"/>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C4EC598" w14:textId="2CD9C6BF"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65" w:history="1">
        <w:r w:rsidRPr="00855AB3">
          <w:rPr>
            <w:rStyle w:val="ab"/>
            <w:rFonts w:hint="eastAsia"/>
            <w:noProof/>
          </w:rPr>
          <w:t xml:space="preserve">1.3 </w:t>
        </w:r>
        <w:r w:rsidRPr="00855AB3">
          <w:rPr>
            <w:rStyle w:val="ab"/>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FF5EB6" w14:textId="558F788C"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66" w:history="1">
        <w:r w:rsidRPr="00855AB3">
          <w:rPr>
            <w:rStyle w:val="ab"/>
            <w:rFonts w:hint="eastAsia"/>
            <w:noProof/>
          </w:rPr>
          <w:t xml:space="preserve">1.4 </w:t>
        </w:r>
        <w:r w:rsidRPr="00855AB3">
          <w:rPr>
            <w:rStyle w:val="ab"/>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3E16E1F" w14:textId="2048DC9F"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67" w:history="1">
        <w:r w:rsidRPr="00855AB3">
          <w:rPr>
            <w:rStyle w:val="ab"/>
            <w:rFonts w:hint="eastAsia"/>
            <w:noProof/>
          </w:rPr>
          <w:t xml:space="preserve">1.5 </w:t>
        </w:r>
        <w:r w:rsidRPr="00855AB3">
          <w:rPr>
            <w:rStyle w:val="ab"/>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4A546E" w14:textId="2B227B8A"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68" w:history="1">
        <w:r w:rsidRPr="00855AB3">
          <w:rPr>
            <w:rStyle w:val="ab"/>
            <w:rFonts w:hint="eastAsia"/>
            <w:noProof/>
          </w:rPr>
          <w:t xml:space="preserve">1.6 </w:t>
        </w:r>
        <w:r w:rsidRPr="00855AB3">
          <w:rPr>
            <w:rStyle w:val="ab"/>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095F082" w14:textId="07CD45D3" w:rsidR="00BE041A" w:rsidRDefault="00BE041A">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406669" w:history="1">
        <w:r w:rsidRPr="00855AB3">
          <w:rPr>
            <w:rStyle w:val="ab"/>
            <w:rFonts w:hint="eastAsia"/>
            <w:noProof/>
          </w:rPr>
          <w:t xml:space="preserve">2 </w:t>
        </w:r>
        <w:r w:rsidRPr="00855AB3">
          <w:rPr>
            <w:rStyle w:val="ab"/>
            <w:rFonts w:hint="eastAsia"/>
            <w:noProof/>
          </w:rPr>
          <w:t>基础知识与相关工作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338581B" w14:textId="33D00D8B"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70" w:history="1">
        <w:r w:rsidRPr="00855AB3">
          <w:rPr>
            <w:rStyle w:val="ab"/>
            <w:rFonts w:hint="eastAsia"/>
            <w:noProof/>
          </w:rPr>
          <w:t>2.1 AI</w:t>
        </w:r>
        <w:r w:rsidRPr="00855AB3">
          <w:rPr>
            <w:rStyle w:val="ab"/>
            <w:rFonts w:hint="eastAsia"/>
            <w:noProof/>
          </w:rPr>
          <w:t>伪造图像识别任务与关键问题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398FC72" w14:textId="6F3A35A3"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71" w:history="1">
        <w:r w:rsidRPr="00855AB3">
          <w:rPr>
            <w:rStyle w:val="ab"/>
            <w:rFonts w:hint="eastAsia"/>
            <w:noProof/>
          </w:rPr>
          <w:t xml:space="preserve">2.2 </w:t>
        </w:r>
        <w:r w:rsidRPr="00855AB3">
          <w:rPr>
            <w:rStyle w:val="ab"/>
            <w:rFonts w:hint="eastAsia"/>
            <w:noProof/>
          </w:rPr>
          <w:t>现有方法分类与代表工作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1965D3" w14:textId="5EEBCE4A"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72" w:history="1">
        <w:r w:rsidRPr="00855AB3">
          <w:rPr>
            <w:rStyle w:val="ab"/>
            <w:rFonts w:hint="eastAsia"/>
            <w:noProof/>
          </w:rPr>
          <w:t xml:space="preserve">2.2.1 </w:t>
        </w:r>
        <w:r w:rsidRPr="00855AB3">
          <w:rPr>
            <w:rStyle w:val="ab"/>
            <w:rFonts w:hint="eastAsia"/>
            <w:noProof/>
          </w:rPr>
          <w:t>面向固定生成器的检测方法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C642346" w14:textId="5211493B"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73" w:history="1">
        <w:r w:rsidRPr="00855AB3">
          <w:rPr>
            <w:rStyle w:val="ab"/>
            <w:rFonts w:hint="eastAsia"/>
            <w:noProof/>
          </w:rPr>
          <w:t xml:space="preserve">2.2.2 </w:t>
        </w:r>
        <w:r w:rsidRPr="00855AB3">
          <w:rPr>
            <w:rStyle w:val="ab"/>
            <w:rFonts w:hint="eastAsia"/>
            <w:noProof/>
          </w:rPr>
          <w:t>面向未知生成器的泛化检测方法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8AA032F" w14:textId="53A78DBF"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74" w:history="1">
        <w:r w:rsidRPr="00855AB3">
          <w:rPr>
            <w:rStyle w:val="ab"/>
            <w:rFonts w:hint="eastAsia"/>
            <w:noProof/>
          </w:rPr>
          <w:t xml:space="preserve">2.2.3 </w:t>
        </w:r>
        <w:r w:rsidRPr="00855AB3">
          <w:rPr>
            <w:rStyle w:val="ab"/>
            <w:rFonts w:hint="eastAsia"/>
            <w:noProof/>
          </w:rPr>
          <w:t>面向鲁棒判别与伪相关抑制的方法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D48D1E1" w14:textId="38CB49D3"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75" w:history="1">
        <w:r w:rsidRPr="00855AB3">
          <w:rPr>
            <w:rStyle w:val="ab"/>
            <w:rFonts w:hint="eastAsia"/>
            <w:noProof/>
          </w:rPr>
          <w:t xml:space="preserve">2.2.4 </w:t>
        </w:r>
        <w:r w:rsidRPr="00855AB3">
          <w:rPr>
            <w:rStyle w:val="ab"/>
            <w:rFonts w:hint="eastAsia"/>
            <w:noProof/>
          </w:rPr>
          <w:t>面向视觉语义分析的多模态方法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A87A3A" w14:textId="37819D7B"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76" w:history="1">
        <w:r w:rsidRPr="00855AB3">
          <w:rPr>
            <w:rStyle w:val="ab"/>
            <w:rFonts w:hint="eastAsia"/>
            <w:noProof/>
          </w:rPr>
          <w:t>2.3 FSD</w:t>
        </w:r>
        <w:r w:rsidRPr="00855AB3">
          <w:rPr>
            <w:rStyle w:val="ab"/>
            <w:rFonts w:hint="eastAsia"/>
            <w:noProof/>
          </w:rPr>
          <w:t>、</w:t>
        </w:r>
        <w:r w:rsidRPr="00855AB3">
          <w:rPr>
            <w:rStyle w:val="ab"/>
            <w:rFonts w:hint="eastAsia"/>
            <w:noProof/>
          </w:rPr>
          <w:t xml:space="preserve">Stay-Positive </w:t>
        </w:r>
        <w:r w:rsidRPr="00855AB3">
          <w:rPr>
            <w:rStyle w:val="ab"/>
            <w:rFonts w:hint="eastAsia"/>
            <w:noProof/>
          </w:rPr>
          <w:t>与</w:t>
        </w:r>
        <w:r w:rsidRPr="00855AB3">
          <w:rPr>
            <w:rStyle w:val="ab"/>
            <w:rFonts w:hint="eastAsia"/>
            <w:noProof/>
          </w:rPr>
          <w:t xml:space="preserve"> LVLM </w:t>
        </w:r>
        <w:r w:rsidRPr="00855AB3">
          <w:rPr>
            <w:rStyle w:val="ab"/>
            <w:rFonts w:hint="eastAsia"/>
            <w:noProof/>
          </w:rPr>
          <w:t>方法概述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3660CF0" w14:textId="01FB1D71"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77" w:history="1">
        <w:r w:rsidRPr="00855AB3">
          <w:rPr>
            <w:rStyle w:val="ab"/>
            <w:rFonts w:hint="eastAsia"/>
            <w:noProof/>
          </w:rPr>
          <w:t xml:space="preserve">2.4 </w:t>
        </w:r>
        <w:r w:rsidRPr="00855AB3">
          <w:rPr>
            <w:rStyle w:val="a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D0B356B" w14:textId="72A02A66" w:rsidR="00BE041A" w:rsidRDefault="00BE041A">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406678" w:history="1">
        <w:r w:rsidRPr="00855AB3">
          <w:rPr>
            <w:rStyle w:val="ab"/>
            <w:rFonts w:hint="eastAsia"/>
            <w:noProof/>
          </w:rPr>
          <w:t xml:space="preserve">3 </w:t>
        </w:r>
        <w:r w:rsidRPr="00855AB3">
          <w:rPr>
            <w:rStyle w:val="ab"/>
            <w:rFonts w:hint="eastAsia"/>
            <w:noProof/>
          </w:rPr>
          <w:t>面向泛化检测的多模型协同分析方案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0D28BA" w14:textId="38453739"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79" w:history="1">
        <w:r w:rsidRPr="00855AB3">
          <w:rPr>
            <w:rStyle w:val="ab"/>
            <w:rFonts w:hint="eastAsia"/>
            <w:noProof/>
          </w:rPr>
          <w:t xml:space="preserve">3.1 </w:t>
        </w:r>
        <w:r w:rsidRPr="00855AB3">
          <w:rPr>
            <w:rStyle w:val="ab"/>
            <w:rFonts w:hint="eastAsia"/>
            <w:noProof/>
          </w:rPr>
          <w:t>现有研究的不足与本文切入点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DE0661F" w14:textId="6C7954A5"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80" w:history="1">
        <w:r w:rsidRPr="00855AB3">
          <w:rPr>
            <w:rStyle w:val="ab"/>
            <w:rFonts w:hint="eastAsia"/>
            <w:noProof/>
          </w:rPr>
          <w:t xml:space="preserve">3.2 </w:t>
        </w:r>
        <w:r w:rsidRPr="00855AB3">
          <w:rPr>
            <w:rStyle w:val="ab"/>
            <w:rFonts w:hint="eastAsia"/>
            <w:noProof/>
          </w:rPr>
          <w:t>问题定义与整体思路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4BAAB86" w14:textId="7A9E8F4A"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81" w:history="1">
        <w:r w:rsidRPr="00855AB3">
          <w:rPr>
            <w:rStyle w:val="ab"/>
            <w:rFonts w:hint="eastAsia"/>
            <w:noProof/>
          </w:rPr>
          <w:t xml:space="preserve">3.3 </w:t>
        </w:r>
        <w:r w:rsidRPr="00855AB3">
          <w:rPr>
            <w:rStyle w:val="ab"/>
            <w:rFonts w:hint="eastAsia"/>
            <w:noProof/>
          </w:rPr>
          <w:t>本文整体研究框架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852FBB0" w14:textId="09830B66"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82" w:history="1">
        <w:r w:rsidRPr="00855AB3">
          <w:rPr>
            <w:rStyle w:val="ab"/>
            <w:rFonts w:hint="eastAsia"/>
            <w:noProof/>
          </w:rPr>
          <w:t xml:space="preserve">3.4 </w:t>
        </w:r>
        <w:r w:rsidRPr="00855AB3">
          <w:rPr>
            <w:rStyle w:val="ab"/>
            <w:rFonts w:hint="eastAsia"/>
            <w:noProof/>
          </w:rPr>
          <w:t>多模型比较与困难场景分析方案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28E57C5" w14:textId="0AE3DD7C"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83" w:history="1">
        <w:r w:rsidRPr="00855AB3">
          <w:rPr>
            <w:rStyle w:val="ab"/>
            <w:rFonts w:hint="eastAsia"/>
            <w:noProof/>
          </w:rPr>
          <w:t xml:space="preserve">3.4.1 </w:t>
        </w:r>
        <w:r w:rsidRPr="00855AB3">
          <w:rPr>
            <w:rStyle w:val="ab"/>
            <w:rFonts w:hint="eastAsia"/>
            <w:noProof/>
          </w:rPr>
          <w:t>多模型基线比较方案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9C9E952" w14:textId="41E10EA4"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84" w:history="1">
        <w:r w:rsidRPr="00855AB3">
          <w:rPr>
            <w:rStyle w:val="ab"/>
            <w:rFonts w:hint="eastAsia"/>
            <w:noProof/>
          </w:rPr>
          <w:t>3.4.2 ADM</w:t>
        </w:r>
        <w:r w:rsidRPr="00855AB3">
          <w:rPr>
            <w:rStyle w:val="ab"/>
            <w:rFonts w:hint="eastAsia"/>
            <w:noProof/>
          </w:rPr>
          <w:t>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208D6F0" w14:textId="56F0A86F"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85" w:history="1">
        <w:r w:rsidRPr="00855AB3">
          <w:rPr>
            <w:rStyle w:val="ab"/>
            <w:rFonts w:hint="eastAsia"/>
            <w:noProof/>
          </w:rPr>
          <w:t xml:space="preserve">3.5 </w:t>
        </w:r>
        <w:r w:rsidRPr="00855AB3">
          <w:rPr>
            <w:rStyle w:val="ab"/>
            <w:rFonts w:hint="eastAsia"/>
            <w:noProof/>
          </w:rPr>
          <w:t>两阶段联合验证方案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82AA19C" w14:textId="1C32D0AC"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86" w:history="1">
        <w:r w:rsidRPr="00855AB3">
          <w:rPr>
            <w:rStyle w:val="ab"/>
            <w:rFonts w:hint="eastAsia"/>
            <w:noProof/>
          </w:rPr>
          <w:t xml:space="preserve">3.5.1 </w:t>
        </w:r>
        <w:r w:rsidRPr="00855AB3">
          <w:rPr>
            <w:rStyle w:val="ab"/>
            <w:rFonts w:hint="eastAsia"/>
            <w:noProof/>
          </w:rPr>
          <w:t>第一阶段：</w:t>
        </w:r>
        <w:r w:rsidRPr="00855AB3">
          <w:rPr>
            <w:rStyle w:val="ab"/>
            <w:rFonts w:hint="eastAsia"/>
            <w:noProof/>
          </w:rPr>
          <w:t xml:space="preserve">FSD </w:t>
        </w:r>
        <w:r w:rsidRPr="00855AB3">
          <w:rPr>
            <w:rStyle w:val="ab"/>
            <w:rFonts w:hint="eastAsia"/>
            <w:noProof/>
          </w:rPr>
          <w:t>与</w:t>
        </w:r>
        <w:r w:rsidRPr="00855AB3">
          <w:rPr>
            <w:rStyle w:val="ab"/>
            <w:rFonts w:hint="eastAsia"/>
            <w:noProof/>
          </w:rPr>
          <w:t xml:space="preserve"> Stay-Positive </w:t>
        </w:r>
        <w:r w:rsidRPr="00855AB3">
          <w:rPr>
            <w:rStyle w:val="ab"/>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686B124" w14:textId="0A0940D4"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87" w:history="1">
        <w:r w:rsidRPr="00855AB3">
          <w:rPr>
            <w:rStyle w:val="ab"/>
            <w:rFonts w:hint="eastAsia"/>
            <w:noProof/>
          </w:rPr>
          <w:t xml:space="preserve">3.5.2 </w:t>
        </w:r>
        <w:r w:rsidRPr="00855AB3">
          <w:rPr>
            <w:rStyle w:val="ab"/>
            <w:rFonts w:hint="eastAsia"/>
            <w:noProof/>
          </w:rPr>
          <w:t>第二阶段：</w:t>
        </w:r>
        <w:r w:rsidRPr="00855AB3">
          <w:rPr>
            <w:rStyle w:val="ab"/>
            <w:rFonts w:hint="eastAsia"/>
            <w:noProof/>
          </w:rPr>
          <w:t xml:space="preserve">FSD </w:t>
        </w:r>
        <w:r w:rsidRPr="00855AB3">
          <w:rPr>
            <w:rStyle w:val="ab"/>
            <w:rFonts w:hint="eastAsia"/>
            <w:noProof/>
          </w:rPr>
          <w:t>与</w:t>
        </w:r>
        <w:r w:rsidRPr="00855AB3">
          <w:rPr>
            <w:rStyle w:val="ab"/>
            <w:rFonts w:hint="eastAsia"/>
            <w:noProof/>
          </w:rPr>
          <w:t xml:space="preserve"> LVLM </w:t>
        </w:r>
        <w:r w:rsidRPr="00855AB3">
          <w:rPr>
            <w:rStyle w:val="ab"/>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8469942" w14:textId="0C2FADB4"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88" w:history="1">
        <w:r w:rsidRPr="00855AB3">
          <w:rPr>
            <w:rStyle w:val="ab"/>
            <w:rFonts w:hint="eastAsia"/>
            <w:noProof/>
          </w:rPr>
          <w:t xml:space="preserve">3.6 </w:t>
        </w:r>
        <w:r w:rsidRPr="00855AB3">
          <w:rPr>
            <w:rStyle w:val="a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7723107" w14:textId="34E554B3" w:rsidR="00BE041A" w:rsidRDefault="00BE041A">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406689" w:history="1">
        <w:r w:rsidRPr="00855AB3">
          <w:rPr>
            <w:rStyle w:val="ab"/>
            <w:rFonts w:hint="eastAsia"/>
            <w:noProof/>
          </w:rPr>
          <w:t xml:space="preserve">4 </w:t>
        </w:r>
        <w:r w:rsidRPr="00855AB3">
          <w:rPr>
            <w:rStyle w:val="ab"/>
            <w:rFonts w:hint="eastAsia"/>
            <w:noProof/>
          </w:rPr>
          <w:t>实验设置与设计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CF87ED" w14:textId="5C6F6622"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90" w:history="1">
        <w:r w:rsidRPr="00855AB3">
          <w:rPr>
            <w:rStyle w:val="ab"/>
            <w:rFonts w:hint="eastAsia"/>
            <w:noProof/>
          </w:rPr>
          <w:t xml:space="preserve">4.1 </w:t>
        </w:r>
        <w:r w:rsidRPr="00855AB3">
          <w:rPr>
            <w:rStyle w:val="ab"/>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9E5348" w14:textId="08AB8E0F"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91" w:history="1">
        <w:r w:rsidRPr="00855AB3">
          <w:rPr>
            <w:rStyle w:val="ab"/>
            <w:rFonts w:hint="eastAsia"/>
            <w:noProof/>
          </w:rPr>
          <w:t xml:space="preserve">4.1.1 </w:t>
        </w:r>
        <w:r w:rsidRPr="00855AB3">
          <w:rPr>
            <w:rStyle w:val="ab"/>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AEDD63C" w14:textId="114EEF8C"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92" w:history="1">
        <w:r w:rsidRPr="00855AB3">
          <w:rPr>
            <w:rStyle w:val="ab"/>
            <w:rFonts w:hint="eastAsia"/>
            <w:noProof/>
          </w:rPr>
          <w:t xml:space="preserve">4.1.2 </w:t>
        </w:r>
        <w:r w:rsidRPr="00855AB3">
          <w:rPr>
            <w:rStyle w:val="ab"/>
            <w:rFonts w:hint="eastAsia"/>
            <w:noProof/>
          </w:rPr>
          <w:t>数据集与数据组织方式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4096E8" w14:textId="25938689"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93" w:history="1">
        <w:r w:rsidRPr="00855AB3">
          <w:rPr>
            <w:rStyle w:val="ab"/>
            <w:rFonts w:hint="eastAsia"/>
            <w:noProof/>
          </w:rPr>
          <w:t xml:space="preserve">4.1.3 </w:t>
        </w:r>
        <w:r w:rsidRPr="00855AB3">
          <w:rPr>
            <w:rStyle w:val="ab"/>
            <w:rFonts w:hint="eastAsia"/>
            <w:noProof/>
          </w:rPr>
          <w:t>评测基准与评价指标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5EA3DB0" w14:textId="4CC0841F"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94" w:history="1">
        <w:r w:rsidRPr="00855AB3">
          <w:rPr>
            <w:rStyle w:val="ab"/>
            <w:rFonts w:hint="eastAsia"/>
            <w:noProof/>
          </w:rPr>
          <w:t xml:space="preserve">4.2 </w:t>
        </w:r>
        <w:r w:rsidRPr="00855AB3">
          <w:rPr>
            <w:rStyle w:val="ab"/>
            <w:rFonts w:hint="eastAsia"/>
            <w:noProof/>
          </w:rPr>
          <w:t>实验研究问题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64D6913" w14:textId="6D11D963"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695" w:history="1">
        <w:r w:rsidRPr="00855AB3">
          <w:rPr>
            <w:rStyle w:val="ab"/>
            <w:rFonts w:hint="eastAsia"/>
            <w:noProof/>
          </w:rPr>
          <w:t xml:space="preserve">4.3 </w:t>
        </w:r>
        <w:r w:rsidRPr="00855AB3">
          <w:rPr>
            <w:rStyle w:val="ab"/>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2C4B31A" w14:textId="4A2FC4C5"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96" w:history="1">
        <w:r w:rsidRPr="00855AB3">
          <w:rPr>
            <w:rStyle w:val="ab"/>
            <w:rFonts w:hint="eastAsia"/>
            <w:noProof/>
          </w:rPr>
          <w:t xml:space="preserve">4.3.1 </w:t>
        </w:r>
        <w:r w:rsidRPr="00855AB3">
          <w:rPr>
            <w:rStyle w:val="ab"/>
            <w:rFonts w:hint="eastAsia"/>
            <w:noProof/>
          </w:rPr>
          <w:t>多模型基线复现实验设计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F17C4F0" w14:textId="01573F66"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97" w:history="1">
        <w:r w:rsidRPr="00855AB3">
          <w:rPr>
            <w:rStyle w:val="ab"/>
            <w:rFonts w:hint="eastAsia"/>
            <w:noProof/>
          </w:rPr>
          <w:t>4.3.2 ADM</w:t>
        </w:r>
        <w:r w:rsidRPr="00855AB3">
          <w:rPr>
            <w:rStyle w:val="ab"/>
            <w:rFonts w:hint="eastAsia"/>
            <w:noProof/>
          </w:rPr>
          <w:t>困难场景分析实验设计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DEAF286" w14:textId="14105213"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98" w:history="1">
        <w:r w:rsidRPr="00855AB3">
          <w:rPr>
            <w:rStyle w:val="ab"/>
            <w:rFonts w:hint="eastAsia"/>
            <w:noProof/>
          </w:rPr>
          <w:t xml:space="preserve">4.3.3 </w:t>
        </w:r>
        <w:r w:rsidRPr="00855AB3">
          <w:rPr>
            <w:rStyle w:val="ab"/>
            <w:rFonts w:hint="eastAsia"/>
            <w:noProof/>
          </w:rPr>
          <w:t>两阶段联合验证实验设计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66AF29" w14:textId="39A5CBB1"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699" w:history="1">
        <w:r w:rsidRPr="00855AB3">
          <w:rPr>
            <w:rStyle w:val="ab"/>
            <w:rFonts w:hint="eastAsia"/>
            <w:noProof/>
          </w:rPr>
          <w:t xml:space="preserve">4.3.4 </w:t>
        </w:r>
        <w:r w:rsidRPr="00855AB3">
          <w:rPr>
            <w:rStyle w:val="ab"/>
            <w:rFonts w:hint="eastAsia"/>
            <w:noProof/>
          </w:rPr>
          <w:t>可复现性与边界说明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35A7F60" w14:textId="6E836711"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700" w:history="1">
        <w:r w:rsidRPr="00855AB3">
          <w:rPr>
            <w:rStyle w:val="ab"/>
            <w:rFonts w:hint="eastAsia"/>
            <w:noProof/>
          </w:rPr>
          <w:t xml:space="preserve">4.4 </w:t>
        </w:r>
        <w:r w:rsidRPr="00855AB3">
          <w:rPr>
            <w:rStyle w:val="a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1D56AA8" w14:textId="600DB291" w:rsidR="00BE041A" w:rsidRDefault="00BE041A">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406701" w:history="1">
        <w:r w:rsidRPr="00855AB3">
          <w:rPr>
            <w:rStyle w:val="ab"/>
            <w:rFonts w:hint="eastAsia"/>
            <w:noProof/>
          </w:rPr>
          <w:t xml:space="preserve">5 </w:t>
        </w:r>
        <w:r w:rsidRPr="00855AB3">
          <w:rPr>
            <w:rStyle w:val="ab"/>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3696E45" w14:textId="706B21C0"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702" w:history="1">
        <w:r w:rsidRPr="00855AB3">
          <w:rPr>
            <w:rStyle w:val="ab"/>
            <w:rFonts w:hint="eastAsia"/>
            <w:noProof/>
          </w:rPr>
          <w:t xml:space="preserve">5.1 </w:t>
        </w:r>
        <w:r w:rsidRPr="00855AB3">
          <w:rPr>
            <w:rStyle w:val="ab"/>
            <w:rFonts w:hint="eastAsia"/>
            <w:noProof/>
          </w:rPr>
          <w:t>多模型基线结果与对比分析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EB83299" w14:textId="2255F305"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703" w:history="1">
        <w:r w:rsidRPr="00855AB3">
          <w:rPr>
            <w:rStyle w:val="ab"/>
            <w:rFonts w:hint="eastAsia"/>
            <w:noProof/>
          </w:rPr>
          <w:t xml:space="preserve">5.1.1 FSD </w:t>
        </w:r>
        <w:r w:rsidRPr="00855AB3">
          <w:rPr>
            <w:rStyle w:val="ab"/>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B79E6C7" w14:textId="27652499"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704" w:history="1">
        <w:r w:rsidRPr="00855AB3">
          <w:rPr>
            <w:rStyle w:val="ab"/>
            <w:rFonts w:hint="eastAsia"/>
            <w:noProof/>
          </w:rPr>
          <w:t xml:space="preserve">5.1.2 Stay-Positive </w:t>
        </w:r>
        <w:r w:rsidRPr="00855AB3">
          <w:rPr>
            <w:rStyle w:val="ab"/>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E976045" w14:textId="398D1379"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705" w:history="1">
        <w:r w:rsidRPr="00855AB3">
          <w:rPr>
            <w:rStyle w:val="ab"/>
            <w:rFonts w:hint="eastAsia"/>
            <w:noProof/>
          </w:rPr>
          <w:t xml:space="preserve">5.1.3 </w:t>
        </w:r>
        <w:r w:rsidRPr="00855AB3">
          <w:rPr>
            <w:rStyle w:val="ab"/>
            <w:rFonts w:hint="eastAsia"/>
            <w:noProof/>
          </w:rPr>
          <w:t>多模型基线结果对比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0551A32" w14:textId="0FC79CD3"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706" w:history="1">
        <w:r w:rsidRPr="00855AB3">
          <w:rPr>
            <w:rStyle w:val="ab"/>
            <w:rFonts w:hint="eastAsia"/>
            <w:noProof/>
          </w:rPr>
          <w:t>5.2 ADM</w:t>
        </w:r>
        <w:r w:rsidRPr="00855AB3">
          <w:rPr>
            <w:rStyle w:val="ab"/>
            <w:rFonts w:hint="eastAsia"/>
            <w:noProof/>
          </w:rPr>
          <w:t>困难场景结果分析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BDAD5EA" w14:textId="32EF98AA"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707" w:history="1">
        <w:r w:rsidRPr="00855AB3">
          <w:rPr>
            <w:rStyle w:val="ab"/>
            <w:rFonts w:hint="eastAsia"/>
            <w:noProof/>
          </w:rPr>
          <w:t xml:space="preserve">5.2.1 </w:t>
        </w:r>
        <w:r w:rsidRPr="00855AB3">
          <w:rPr>
            <w:rStyle w:val="ab"/>
            <w:rFonts w:hint="eastAsia"/>
            <w:noProof/>
          </w:rPr>
          <w:t>阈值漂移分析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54D6579" w14:textId="6E936276"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708" w:history="1">
        <w:r w:rsidRPr="00855AB3">
          <w:rPr>
            <w:rStyle w:val="ab"/>
            <w:rFonts w:hint="eastAsia"/>
            <w:noProof/>
          </w:rPr>
          <w:t xml:space="preserve">5.2.2 </w:t>
        </w:r>
        <w:r w:rsidRPr="00855AB3">
          <w:rPr>
            <w:rStyle w:val="ab"/>
            <w:rFonts w:hint="eastAsia"/>
            <w:noProof/>
          </w:rPr>
          <w:t>冲突样本与代表案例分析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53AA959" w14:textId="42A2C4E4"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709" w:history="1">
        <w:r w:rsidRPr="00855AB3">
          <w:rPr>
            <w:rStyle w:val="ab"/>
            <w:rFonts w:hint="eastAsia"/>
            <w:noProof/>
          </w:rPr>
          <w:t xml:space="preserve">5.3 </w:t>
        </w:r>
        <w:r w:rsidRPr="00855AB3">
          <w:rPr>
            <w:rStyle w:val="ab"/>
            <w:rFonts w:hint="eastAsia"/>
            <w:noProof/>
          </w:rPr>
          <w:t>训练探索与联合验证结果分析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67FA5BA" w14:textId="2B8CC9BD"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710" w:history="1">
        <w:r w:rsidRPr="00855AB3">
          <w:rPr>
            <w:rStyle w:val="ab"/>
            <w:rFonts w:hint="eastAsia"/>
            <w:noProof/>
          </w:rPr>
          <w:t xml:space="preserve">5.3.1 FSD </w:t>
        </w:r>
        <w:r w:rsidRPr="00855AB3">
          <w:rPr>
            <w:rStyle w:val="ab"/>
            <w:rFonts w:hint="eastAsia"/>
            <w:noProof/>
          </w:rPr>
          <w:t>训练探索结果分析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A05CE14" w14:textId="2BCE6CBB"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711" w:history="1">
        <w:r w:rsidRPr="00855AB3">
          <w:rPr>
            <w:rStyle w:val="ab"/>
            <w:rFonts w:hint="eastAsia"/>
            <w:noProof/>
          </w:rPr>
          <w:t xml:space="preserve">5.3.2 </w:t>
        </w:r>
        <w:r w:rsidRPr="00855AB3">
          <w:rPr>
            <w:rStyle w:val="ab"/>
            <w:rFonts w:hint="eastAsia"/>
            <w:noProof/>
          </w:rPr>
          <w:t>第一阶段联合验证结果分析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BBF9254" w14:textId="6451C1A0" w:rsidR="00BE041A" w:rsidRDefault="00BE041A">
      <w:pPr>
        <w:pStyle w:val="TOC3"/>
        <w:rPr>
          <w:rFonts w:asciiTheme="minorHAnsi" w:eastAsiaTheme="minorEastAsia" w:hAnsiTheme="minorHAnsi" w:cstheme="minorBidi" w:hint="eastAsia"/>
          <w:iCs w:val="0"/>
          <w:noProof/>
          <w:sz w:val="22"/>
          <w:szCs w:val="24"/>
          <w14:ligatures w14:val="standardContextual"/>
        </w:rPr>
      </w:pPr>
      <w:hyperlink w:anchor="_Toc229406712" w:history="1">
        <w:r w:rsidRPr="00855AB3">
          <w:rPr>
            <w:rStyle w:val="ab"/>
            <w:rFonts w:hint="eastAsia"/>
            <w:noProof/>
          </w:rPr>
          <w:t xml:space="preserve">5.3.3 </w:t>
        </w:r>
        <w:r w:rsidRPr="00855AB3">
          <w:rPr>
            <w:rStyle w:val="ab"/>
            <w:rFonts w:hint="eastAsia"/>
            <w:noProof/>
          </w:rPr>
          <w:t>第二阶段联合验证结果分析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F5DA225" w14:textId="0DC00356"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713" w:history="1">
        <w:r w:rsidRPr="00855AB3">
          <w:rPr>
            <w:rStyle w:val="ab"/>
            <w:rFonts w:hint="eastAsia"/>
            <w:noProof/>
          </w:rPr>
          <w:t xml:space="preserve">5.4 </w:t>
        </w:r>
        <w:r w:rsidRPr="00855AB3">
          <w:rPr>
            <w:rStyle w:val="ab"/>
            <w:rFonts w:hint="eastAsia"/>
            <w:noProof/>
          </w:rPr>
          <w:t>总体讨论与局限性分析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6222236" w14:textId="0C3DEBAC"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714" w:history="1">
        <w:r w:rsidRPr="00855AB3">
          <w:rPr>
            <w:rStyle w:val="ab"/>
            <w:rFonts w:hint="eastAsia"/>
            <w:noProof/>
          </w:rPr>
          <w:t xml:space="preserve">5.5 </w:t>
        </w:r>
        <w:r w:rsidRPr="00855AB3">
          <w:rPr>
            <w:rStyle w:val="a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6873101" w14:textId="572F9C2D" w:rsidR="00BE041A" w:rsidRDefault="00BE041A">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406715" w:history="1">
        <w:r w:rsidRPr="00855AB3">
          <w:rPr>
            <w:rStyle w:val="ab"/>
            <w:rFonts w:hint="eastAsia"/>
            <w:noProof/>
          </w:rPr>
          <w:t xml:space="preserve">6 </w:t>
        </w:r>
        <w:r w:rsidRPr="00855AB3">
          <w:rPr>
            <w:rStyle w:val="ab"/>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B6FE6D5" w14:textId="581BF970"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716" w:history="1">
        <w:r w:rsidRPr="00855AB3">
          <w:rPr>
            <w:rStyle w:val="ab"/>
            <w:rFonts w:hint="eastAsia"/>
            <w:noProof/>
          </w:rPr>
          <w:t xml:space="preserve">6.1 </w:t>
        </w:r>
        <w:r w:rsidRPr="00855AB3">
          <w:rPr>
            <w:rStyle w:val="ab"/>
            <w:rFonts w:hint="eastAsia"/>
            <w:noProof/>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EF72956" w14:textId="76496CE3" w:rsidR="00BE041A" w:rsidRDefault="00BE041A">
      <w:pPr>
        <w:pStyle w:val="TOC2"/>
        <w:tabs>
          <w:tab w:val="right" w:leader="dot" w:pos="9061"/>
        </w:tabs>
        <w:rPr>
          <w:rFonts w:asciiTheme="minorHAnsi" w:eastAsiaTheme="minorEastAsia" w:hAnsiTheme="minorHAnsi" w:cstheme="minorBidi" w:hint="eastAsia"/>
          <w:smallCaps w:val="0"/>
          <w:noProof/>
          <w:sz w:val="22"/>
          <w14:ligatures w14:val="standardContextual"/>
        </w:rPr>
      </w:pPr>
      <w:hyperlink w:anchor="_Toc229406717" w:history="1">
        <w:r w:rsidRPr="00855AB3">
          <w:rPr>
            <w:rStyle w:val="ab"/>
            <w:rFonts w:hint="eastAsia"/>
            <w:noProof/>
          </w:rPr>
          <w:t xml:space="preserve">6.2 </w:t>
        </w:r>
        <w:r w:rsidRPr="00855AB3">
          <w:rPr>
            <w:rStyle w:val="ab"/>
            <w:rFonts w:hint="eastAsia"/>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AF9854F" w14:textId="1A18A134" w:rsidR="00BE041A" w:rsidRDefault="00BE041A">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406718" w:history="1">
        <w:r w:rsidRPr="00855AB3">
          <w:rPr>
            <w:rStyle w:val="a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17C02F7" w14:textId="4A42B67D" w:rsidR="00BE041A" w:rsidRDefault="00BE041A">
      <w:pPr>
        <w:pStyle w:val="TOC1"/>
        <w:tabs>
          <w:tab w:val="right" w:leader="dot" w:pos="9061"/>
        </w:tabs>
        <w:rPr>
          <w:rFonts w:asciiTheme="minorHAnsi" w:eastAsiaTheme="minorEastAsia" w:hAnsiTheme="minorHAnsi" w:cstheme="minorBidi" w:hint="eastAsia"/>
          <w:b w:val="0"/>
          <w:bCs w:val="0"/>
          <w:caps w:val="0"/>
          <w:noProof/>
          <w:sz w:val="22"/>
          <w:szCs w:val="24"/>
          <w14:ligatures w14:val="standardContextual"/>
        </w:rPr>
      </w:pPr>
      <w:hyperlink w:anchor="_Toc229406719" w:history="1">
        <w:r w:rsidRPr="00855AB3">
          <w:rPr>
            <w:rStyle w:val="ab"/>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7143214" w14:textId="7D8A7A58" w:rsidR="00000000" w:rsidRDefault="00000000">
      <w:r>
        <w:rPr>
          <w:b/>
          <w:bCs/>
          <w:lang w:val="zh-CN"/>
        </w:rPr>
        <w:fldChar w:fldCharType="end"/>
      </w:r>
    </w:p>
    <w:p w14:paraId="5CD22126" w14:textId="77777777" w:rsidR="00000000" w:rsidRDefault="00000000" w:rsidP="00460BD3"/>
    <w:p w14:paraId="044EA0A0" w14:textId="77777777" w:rsidR="00000000" w:rsidRDefault="00000000">
      <w:r>
        <w:br/>
      </w:r>
    </w:p>
    <w:p w14:paraId="5774CA3A" w14:textId="77777777" w:rsidR="00000000" w:rsidRPr="00315094" w:rsidRDefault="00000000" w:rsidP="00315094">
      <w:pPr>
        <w:pStyle w:val="10"/>
        <w:ind w:left="0" w:firstLine="0"/>
      </w:pPr>
      <w:bookmarkStart w:id="1" w:name="_Toc229406662"/>
      <w:r w:rsidRPr="00315094">
        <w:lastRenderedPageBreak/>
        <w:t>绪论</w:t>
      </w:r>
      <w:bookmarkEnd w:id="1"/>
    </w:p>
    <w:p w14:paraId="367F0470" w14:textId="77777777" w:rsidR="00000000" w:rsidRPr="00315094" w:rsidRDefault="00000000" w:rsidP="006962CB">
      <w:pPr>
        <w:pStyle w:val="20"/>
        <w:ind w:leftChars="-3" w:left="0" w:hangingChars="3" w:hanging="8"/>
        <w:rPr>
          <w:sz w:val="28"/>
          <w:szCs w:val="28"/>
        </w:rPr>
      </w:pPr>
      <w:bookmarkStart w:id="2" w:name="_Toc229406663"/>
      <w:r w:rsidRPr="00315094">
        <w:rPr>
          <w:sz w:val="28"/>
          <w:szCs w:val="28"/>
        </w:rPr>
        <w:t>研究背景</w:t>
      </w:r>
      <w:bookmarkEnd w:id="2"/>
    </w:p>
    <w:p w14:paraId="41DA0FB5" w14:textId="77777777" w:rsidR="00000000" w:rsidRDefault="00000000">
      <w:pPr>
        <w:pStyle w:val="21"/>
        <w:ind w:firstLine="560"/>
      </w:pPr>
      <w:r>
        <w:t>近几年来，</w:t>
      </w:r>
      <w:r>
        <w:t>GAN</w:t>
      </w:r>
      <w:r>
        <w:t>、扩散模型、多模态生成系统不断改善伪造图像的真实性，图像检测任务也由原来寻找明显的伪</w:t>
      </w:r>
      <w:proofErr w:type="gramStart"/>
      <w:r>
        <w:t>迹转变</w:t>
      </w:r>
      <w:proofErr w:type="gramEnd"/>
      <w:r>
        <w:t>为面对高仿真、跨模型、跨分布的开放环境。早期伪造图像一般都会存在明显的纹理异常、边界不自然、全局结构不协调等特点，传统的检测方法依靠低层统计特征就可以取得较好的效果。但是随着扩散模型以及商业生成工具的普及，很多伪造图像在光照、构图、纹理、语义等各方面都比真实的照片更接近。</w:t>
      </w:r>
    </w:p>
    <w:p w14:paraId="6599767B" w14:textId="77777777" w:rsidR="00000000" w:rsidRDefault="00000000">
      <w:pPr>
        <w:pStyle w:val="21"/>
        <w:ind w:firstLine="560"/>
      </w:pPr>
      <w:r>
        <w:t>在实际使用过程中，伪造的图像会出现在社交媒体上、新闻核验、平台内容审核、商业宣传以及数字取证这些地方。此时检测系统不但要在固定的测试集中取得较高的准确率，在生成器未知、图像被压缩或者二次编辑、内容风格不断变化的时候也要保持稳定。也就是说，</w:t>
      </w:r>
      <w:r>
        <w:t>AI</w:t>
      </w:r>
      <w:r>
        <w:t>伪造图像识别不再是封闭的二分类问题，而是一个和</w:t>
      </w:r>
      <w:proofErr w:type="gramStart"/>
      <w:r>
        <w:t>域泛化</w:t>
      </w:r>
      <w:proofErr w:type="gramEnd"/>
      <w:r>
        <w:t>、鲁棒判别、样本解释、工程可复现性等有关的综合研究问题。</w:t>
      </w:r>
    </w:p>
    <w:p w14:paraId="4B6343D2" w14:textId="77777777" w:rsidR="00000000" w:rsidRDefault="00000000">
      <w:pPr>
        <w:pStyle w:val="21"/>
        <w:ind w:firstLine="560"/>
      </w:pPr>
      <w:r>
        <w:t>目前的研究存在三个主要的困难，即第一，对于未知生成器的泛化能力差，模型在一个生成器上表现得好，并不能说明它能迁移到新的生成模型上；第二，判别依据不稳定，模型有时候会依靠真实图像特征或者数据集的偏差</w:t>
      </w:r>
      <w:proofErr w:type="gramStart"/>
      <w:r>
        <w:t>来作</w:t>
      </w:r>
      <w:proofErr w:type="gramEnd"/>
      <w:r>
        <w:t>出判断，而不是伪造图像本身所具有的稳定证据；第三，复杂样本很难解释，在伪文本、局部结构异常、局部修补、生物体细节失真等情况下，单个分数很难说明模型为什么判断错了。</w:t>
      </w:r>
    </w:p>
    <w:p w14:paraId="3A2DA1C9" w14:textId="77777777" w:rsidR="00000000" w:rsidRDefault="00000000">
      <w:pPr>
        <w:pStyle w:val="21"/>
        <w:ind w:firstLine="560"/>
      </w:pPr>
      <w:r>
        <w:t>这三个问题不是彼此孤立的。泛化能力</w:t>
      </w:r>
      <w:proofErr w:type="gramStart"/>
      <w:r>
        <w:t>差常常</w:t>
      </w:r>
      <w:proofErr w:type="gramEnd"/>
      <w:r>
        <w:t>和判别依据不稳定有关，</w:t>
      </w:r>
      <w:r>
        <w:lastRenderedPageBreak/>
        <w:t>模型如果学到了只在某些生成器或者某些数据采集条件下成立的表面特征，那么就很难迁移到新的生成方式；复杂样本难以解释又会进一步放大这个问题，因为研究者不能判断模型到底是在关注真实的伪造证据，还是在利用无关的偏差。因此，本文并没有将研究目标限定在单个指标的提高上，而是把不同的模型放在同一个项目框架下进行分析其能力边界。</w:t>
      </w:r>
    </w:p>
    <w:p w14:paraId="03A47557" w14:textId="77777777" w:rsidR="00000000" w:rsidRPr="005C7F80" w:rsidRDefault="00000000" w:rsidP="00B17BE5">
      <w:pPr>
        <w:pStyle w:val="20"/>
        <w:ind w:leftChars="-3" w:left="0" w:hangingChars="3" w:hanging="8"/>
        <w:rPr>
          <w:sz w:val="28"/>
          <w:szCs w:val="28"/>
        </w:rPr>
      </w:pPr>
      <w:bookmarkStart w:id="3" w:name="_Toc229406664"/>
      <w:r w:rsidRPr="005C7F80">
        <w:rPr>
          <w:sz w:val="28"/>
          <w:szCs w:val="28"/>
        </w:rPr>
        <w:t>研究意义</w:t>
      </w:r>
      <w:bookmarkEnd w:id="3"/>
    </w:p>
    <w:p w14:paraId="57362B7F" w14:textId="77777777" w:rsidR="00000000" w:rsidRDefault="00000000">
      <w:pPr>
        <w:pStyle w:val="21"/>
        <w:ind w:firstLine="560"/>
      </w:pPr>
      <w:r>
        <w:t>从理论意义上来说，</w:t>
      </w:r>
      <w:r>
        <w:t>AI</w:t>
      </w:r>
      <w:r>
        <w:t>伪造图像识别包含视觉表示学习、域泛化、</w:t>
      </w:r>
      <w:proofErr w:type="gramStart"/>
      <w:r>
        <w:t>伪相关</w:t>
      </w:r>
      <w:proofErr w:type="gramEnd"/>
      <w:r>
        <w:t>抑制以及多模态语义理解等几个问题。对多种代表性方法进行统一复现与比较，可以确定不同的技术路线能力边界，不能仅仅依靠单个指标来判断模型的好坏。尤其在未知生成器的情况下，平均准确率不能很好地体现模型是否真的学会了稳定的伪造证据，所以要结合分数分布、阈值校准和</w:t>
      </w:r>
      <w:proofErr w:type="gramStart"/>
      <w:r>
        <w:t>样本级冲突</w:t>
      </w:r>
      <w:proofErr w:type="gramEnd"/>
      <w:r>
        <w:t>来进行分析。</w:t>
      </w:r>
    </w:p>
    <w:p w14:paraId="542F9D5F" w14:textId="77777777" w:rsidR="00000000" w:rsidRDefault="00000000">
      <w:pPr>
        <w:pStyle w:val="21"/>
        <w:ind w:firstLine="560"/>
      </w:pPr>
      <w:r>
        <w:t>从应用意义上讲，稳定的伪造图像检测能力可以被用来服务于媒体审核、新闻核验、平台治理以及数字取证等各方面。如果检测模型只在理想化的闭集条件下工作，那么它在实际部署中所具有的价值就会受到限制。因此，对泛化检测、鲁棒判别以及复杂样本的解释展开系统的研究，可以改善检测方法在实际应用中所具有的可利用性。</w:t>
      </w:r>
    </w:p>
    <w:p w14:paraId="41B5377A" w14:textId="77777777" w:rsidR="00000000" w:rsidRPr="005C7F80" w:rsidRDefault="00000000" w:rsidP="00B17BE5">
      <w:pPr>
        <w:pStyle w:val="20"/>
        <w:ind w:leftChars="-3" w:left="0" w:hangingChars="3" w:hanging="8"/>
        <w:rPr>
          <w:sz w:val="28"/>
          <w:szCs w:val="28"/>
        </w:rPr>
      </w:pPr>
      <w:bookmarkStart w:id="4" w:name="_Toc229406665"/>
      <w:r w:rsidRPr="005C7F80">
        <w:rPr>
          <w:sz w:val="28"/>
          <w:szCs w:val="28"/>
        </w:rPr>
        <w:t>研究目标</w:t>
      </w:r>
      <w:bookmarkEnd w:id="4"/>
    </w:p>
    <w:p w14:paraId="601E27B9" w14:textId="77777777" w:rsidR="00000000" w:rsidRDefault="00000000">
      <w:pPr>
        <w:pStyle w:val="21"/>
        <w:ind w:firstLine="560"/>
      </w:pPr>
      <w:r>
        <w:t>本文的目标不是提出一个完全成熟的新的检测器，在公开资源的基础上构建出一个可以进行泛化检测的多模型协同分析框架。本文通过</w:t>
      </w:r>
      <w:r>
        <w:t>FSD</w:t>
      </w:r>
      <w:r>
        <w:t>、</w:t>
      </w:r>
      <w:r>
        <w:t>Stay-Positive</w:t>
      </w:r>
      <w:r>
        <w:t>和</w:t>
      </w:r>
      <w:r>
        <w:t>LVLM</w:t>
      </w:r>
      <w:r>
        <w:t>三种代表方法，分别对未知生成器的泛化能力、鲁棒</w:t>
      </w:r>
      <w:r>
        <w:lastRenderedPageBreak/>
        <w:t>判别能力和复杂样本语义解释能力进行观察，并检验这些信息是否可以在联合验证过程中形成可以运行、可以记录、可以评价的研究闭环。</w:t>
      </w:r>
    </w:p>
    <w:p w14:paraId="7FE6CD54" w14:textId="77777777" w:rsidR="00000000" w:rsidRPr="005C7F80" w:rsidRDefault="00000000" w:rsidP="00B17BE5">
      <w:pPr>
        <w:pStyle w:val="20"/>
        <w:ind w:leftChars="-3" w:left="0" w:hangingChars="3" w:hanging="8"/>
        <w:rPr>
          <w:sz w:val="28"/>
          <w:szCs w:val="28"/>
        </w:rPr>
      </w:pPr>
      <w:bookmarkStart w:id="5" w:name="_Toc229406666"/>
      <w:r w:rsidRPr="005C7F80">
        <w:rPr>
          <w:sz w:val="28"/>
          <w:szCs w:val="28"/>
        </w:rPr>
        <w:t>研究内容</w:t>
      </w:r>
      <w:bookmarkEnd w:id="5"/>
    </w:p>
    <w:p w14:paraId="546009A6" w14:textId="77777777" w:rsidR="00000000" w:rsidRDefault="00000000">
      <w:pPr>
        <w:pStyle w:val="21"/>
        <w:ind w:firstLine="560"/>
      </w:pPr>
      <w:r>
        <w:t>本文的研究内容是以三条主线来展开的。第一条主线就是多模型基线比较，在</w:t>
      </w:r>
      <w:proofErr w:type="spellStart"/>
      <w:r>
        <w:t>GenImage</w:t>
      </w:r>
      <w:proofErr w:type="spellEnd"/>
      <w:r>
        <w:t>数据和公开权重的基础上复现</w:t>
      </w:r>
      <w:r>
        <w:t>FSD</w:t>
      </w:r>
      <w:r>
        <w:t>和</w:t>
      </w:r>
      <w:r>
        <w:t>Stay-Positive</w:t>
      </w:r>
      <w:r>
        <w:t>的代表性结果，比较跨生成器场景和固定真假对照任务中二者的表现差异。第二条主线就是</w:t>
      </w:r>
      <w:r>
        <w:t>ADM</w:t>
      </w:r>
      <w:r>
        <w:t>困难场景分析，即用</w:t>
      </w:r>
      <w:r>
        <w:t>ADM</w:t>
      </w:r>
      <w:r>
        <w:t>为重点对象，分析</w:t>
      </w:r>
      <w:r>
        <w:t>Stay-Positive</w:t>
      </w:r>
      <w:r>
        <w:t>在该场景下阈值漂移、分数分布、</w:t>
      </w:r>
      <w:proofErr w:type="gramStart"/>
      <w:r>
        <w:t>样本级冲突</w:t>
      </w:r>
      <w:proofErr w:type="gramEnd"/>
      <w:r>
        <w:t>，结合代表样本讨论不同方法的互补性。第三条主线就是两阶段联合验证，即将</w:t>
      </w:r>
      <w:r>
        <w:t>Stay-Positive</w:t>
      </w:r>
      <w:r>
        <w:t>离线分数加入到</w:t>
      </w:r>
      <w:r>
        <w:t>FSD</w:t>
      </w:r>
      <w:r>
        <w:t>主干训练中，然后继续把</w:t>
      </w:r>
      <w:r>
        <w:t>LVLM</w:t>
      </w:r>
      <w:r>
        <w:t>结构化的语义标签以及轻量辅助</w:t>
      </w:r>
      <w:proofErr w:type="gramStart"/>
      <w:r>
        <w:t>头加入</w:t>
      </w:r>
      <w:proofErr w:type="gramEnd"/>
      <w:r>
        <w:t>进来，验证语义监督是否可以进入到训练计算图中并产生量化输出。</w:t>
      </w:r>
    </w:p>
    <w:p w14:paraId="035F0225" w14:textId="77777777" w:rsidR="00000000" w:rsidRDefault="00000000">
      <w:pPr>
        <w:pStyle w:val="21"/>
        <w:ind w:firstLine="560"/>
      </w:pPr>
      <w:r>
        <w:t>这三条线就构成了论文由比较、解释到验证的递进过程。多模型基线比较回答各个方法在现有的协议下可以做到什么；</w:t>
      </w:r>
      <w:r>
        <w:t>ADM</w:t>
      </w:r>
      <w:r>
        <w:t>困难场景分析回答为什么某些方法在特定的生成器上会失败，以及这种失败是否具有稳定的模式；两阶段联合验证则回答不同的模型的信息能否被组织到一个训练流程中。这样安排可以防止论文只停留在复现层面，在证据不足的时候也不轻易宣称模型创新。</w:t>
      </w:r>
    </w:p>
    <w:p w14:paraId="6EE1FAF0" w14:textId="77777777" w:rsidR="00000000" w:rsidRPr="005C7F80" w:rsidRDefault="00000000" w:rsidP="00B17BE5">
      <w:pPr>
        <w:pStyle w:val="20"/>
        <w:ind w:leftChars="-3" w:left="0" w:hangingChars="3" w:hanging="8"/>
        <w:rPr>
          <w:sz w:val="28"/>
          <w:szCs w:val="28"/>
        </w:rPr>
      </w:pPr>
      <w:bookmarkStart w:id="6" w:name="_Toc229406667"/>
      <w:r w:rsidRPr="005C7F80">
        <w:rPr>
          <w:sz w:val="28"/>
          <w:szCs w:val="28"/>
        </w:rPr>
        <w:t>研究方法</w:t>
      </w:r>
      <w:bookmarkEnd w:id="6"/>
    </w:p>
    <w:p w14:paraId="6E64BD8C" w14:textId="77777777" w:rsidR="00000000" w:rsidRDefault="00000000">
      <w:pPr>
        <w:pStyle w:val="21"/>
        <w:ind w:firstLine="560"/>
      </w:pPr>
      <w:r>
        <w:t>本文使用文献分析法、代码复现法、结果对比法、</w:t>
      </w:r>
      <w:proofErr w:type="gramStart"/>
      <w:r>
        <w:t>样本级</w:t>
      </w:r>
      <w:proofErr w:type="gramEnd"/>
      <w:r>
        <w:t>统计法和最小量化训练法。文献分析法用来梳理现有的检测方法发展脉络及不足，代</w:t>
      </w:r>
      <w:r>
        <w:lastRenderedPageBreak/>
        <w:t>码复现法用来保证公开的方法在当前环境中可以正常运行，结果对比法用来比较不同的模型指标表现，</w:t>
      </w:r>
      <w:proofErr w:type="gramStart"/>
      <w:r>
        <w:t>样本级</w:t>
      </w:r>
      <w:proofErr w:type="gramEnd"/>
      <w:r>
        <w:t>统计法用来分析</w:t>
      </w:r>
      <w:r>
        <w:t xml:space="preserve"> ADM </w:t>
      </w:r>
      <w:r>
        <w:t>情况下阈值漂移和冲突样本，最小量化训练法用来验证两阶段联合方案的可行性。</w:t>
      </w:r>
    </w:p>
    <w:p w14:paraId="29C8A783" w14:textId="77777777" w:rsidR="00000000" w:rsidRPr="005C7F80" w:rsidRDefault="00000000" w:rsidP="00B17BE5">
      <w:pPr>
        <w:pStyle w:val="20"/>
        <w:ind w:leftChars="-3" w:left="0" w:hangingChars="3" w:hanging="8"/>
        <w:rPr>
          <w:sz w:val="28"/>
          <w:szCs w:val="28"/>
        </w:rPr>
      </w:pPr>
      <w:bookmarkStart w:id="7" w:name="_Toc229406668"/>
      <w:r w:rsidRPr="005C7F80">
        <w:rPr>
          <w:sz w:val="28"/>
          <w:szCs w:val="28"/>
        </w:rPr>
        <w:t>论文结构安排</w:t>
      </w:r>
      <w:bookmarkEnd w:id="7"/>
    </w:p>
    <w:p w14:paraId="11CF059D" w14:textId="77777777" w:rsidR="00000000" w:rsidRDefault="00000000">
      <w:pPr>
        <w:pStyle w:val="21"/>
        <w:ind w:firstLine="560"/>
      </w:pPr>
      <w:r>
        <w:t>本文共分六章。第一章为研究背景、意义、目的、内容、方法；第二章为</w:t>
      </w:r>
      <w:r>
        <w:t>AI</w:t>
      </w:r>
      <w:r>
        <w:t>伪造图像识别相关基础知识及已有研究；第三章提出本文面向泛化检测的多模型协同分析方案；第四章说明实验设置、研究问题和实验设计；第五章从多模型基线比较、</w:t>
      </w:r>
      <w:r>
        <w:t>ADM</w:t>
      </w:r>
      <w:r>
        <w:t>困难场景分析、训练探索和联合验证四个方面展开结果分析；第六</w:t>
      </w:r>
      <w:proofErr w:type="gramStart"/>
      <w:r>
        <w:t>章总结</w:t>
      </w:r>
      <w:proofErr w:type="gramEnd"/>
      <w:r>
        <w:t>全文工作并提出未来展望。</w:t>
      </w:r>
    </w:p>
    <w:p w14:paraId="4E171447" w14:textId="77777777" w:rsidR="00000000" w:rsidRDefault="00000000">
      <w:r>
        <w:br/>
      </w:r>
    </w:p>
    <w:p w14:paraId="6671C321" w14:textId="77777777" w:rsidR="00000000" w:rsidRPr="005C7F80" w:rsidRDefault="00000000" w:rsidP="00B17BE5">
      <w:pPr>
        <w:pStyle w:val="10"/>
        <w:ind w:leftChars="-11" w:left="-4" w:hangingChars="9" w:hanging="27"/>
      </w:pPr>
      <w:bookmarkStart w:id="8" w:name="_Toc229406669"/>
      <w:r w:rsidRPr="005C7F80">
        <w:lastRenderedPageBreak/>
        <w:t>基础知识与相关工作</w:t>
      </w:r>
      <w:bookmarkEnd w:id="8"/>
    </w:p>
    <w:p w14:paraId="3557B2F0" w14:textId="77777777" w:rsidR="00000000" w:rsidRPr="005C7F80" w:rsidRDefault="00000000" w:rsidP="00974401">
      <w:pPr>
        <w:pStyle w:val="20"/>
        <w:ind w:leftChars="-3" w:left="0" w:hangingChars="3" w:hanging="8"/>
        <w:rPr>
          <w:sz w:val="28"/>
          <w:szCs w:val="28"/>
        </w:rPr>
      </w:pPr>
      <w:bookmarkStart w:id="9" w:name="_Toc229406670"/>
      <w:r w:rsidRPr="005C7F80">
        <w:rPr>
          <w:sz w:val="28"/>
          <w:szCs w:val="28"/>
        </w:rPr>
        <w:t>AI</w:t>
      </w:r>
      <w:r w:rsidRPr="005C7F80">
        <w:rPr>
          <w:sz w:val="28"/>
          <w:szCs w:val="28"/>
        </w:rPr>
        <w:t>伪造图像识别任务与关键问题</w:t>
      </w:r>
      <w:bookmarkEnd w:id="9"/>
    </w:p>
    <w:p w14:paraId="007874E3" w14:textId="77777777" w:rsidR="00000000" w:rsidRDefault="00000000">
      <w:pPr>
        <w:pStyle w:val="21"/>
        <w:ind w:firstLine="560"/>
      </w:pPr>
      <w:r>
        <w:t>AI</w:t>
      </w:r>
      <w:r>
        <w:t>伪造图像识别任务一般被建模成真实图像和生成图像之间的二分类问题，但是由于生成模型的快速迭代，该任务已经远远超出了普通的二分类范围。检测模型不仅要能分辨出数据集中真假图像，在未知的生成器、未知的后处理方式以及不同的图像内容分布情况下也能保持稳定的性能。因此泛化性、鲁棒性以及可解释性就成为评判检测手段的关键方面。</w:t>
      </w:r>
    </w:p>
    <w:p w14:paraId="2828D7D2" w14:textId="77777777" w:rsidR="00000000" w:rsidRDefault="00000000">
      <w:pPr>
        <w:pStyle w:val="21"/>
        <w:ind w:firstLine="560"/>
      </w:pPr>
      <w:r>
        <w:t>未知生成器泛化属于任务中的主要难题。很多模型的生成器训练得比较好，但当遇到新的扩散模型、不一样的采样方式、不一样的提示词所引起的生成图像时表现就会变坏。判别依据的稳定性也是问题之一，如果模型主要依靠数据集背景、压缩痕迹或者真实样本的偏差来进行判断的话，在跨域测试的时候就会出现问题。复杂样本解释问题表现在模型输出分数不能说明具体的异常原因，使得结果不能被人工审核或者数字取证流程所使用。</w:t>
      </w:r>
    </w:p>
    <w:p w14:paraId="41EC6556" w14:textId="77777777" w:rsidR="00000000" w:rsidRDefault="00000000">
      <w:pPr>
        <w:pStyle w:val="21"/>
        <w:ind w:firstLine="560"/>
      </w:pPr>
      <w:r>
        <w:t>因此，在评价伪造图像检测方法的时候，不能只看闭集测试集上准确率。完整的评价要兼顾模型对于新生成器是否稳定、模型输出分数是否可校准、误判样本是否可以解释、方法是否具备进一步应用于实际场景的工程可行性。本文选择</w:t>
      </w:r>
      <w:r>
        <w:t>FSD</w:t>
      </w:r>
      <w:r>
        <w:t>、</w:t>
      </w:r>
      <w:r>
        <w:t>Stay-Positive</w:t>
      </w:r>
      <w:r>
        <w:t>和</w:t>
      </w:r>
      <w:r>
        <w:t>LVLM</w:t>
      </w:r>
      <w:r>
        <w:t>，是因为这三个词分别对应这三个评价维度的不同的方面。</w:t>
      </w:r>
    </w:p>
    <w:p w14:paraId="24F8759D" w14:textId="77777777" w:rsidR="00000000" w:rsidRPr="000C119B" w:rsidRDefault="00000000" w:rsidP="00974401">
      <w:pPr>
        <w:pStyle w:val="20"/>
        <w:ind w:leftChars="-3" w:left="1" w:hangingChars="3" w:hanging="9"/>
      </w:pPr>
      <w:bookmarkStart w:id="10" w:name="_Toc229406671"/>
      <w:r w:rsidRPr="000C119B">
        <w:lastRenderedPageBreak/>
        <w:t>现有方法分类与代表工作</w:t>
      </w:r>
      <w:bookmarkEnd w:id="10"/>
    </w:p>
    <w:p w14:paraId="6AC4D044" w14:textId="77777777" w:rsidR="00000000" w:rsidRDefault="00000000" w:rsidP="00974401">
      <w:pPr>
        <w:pStyle w:val="30"/>
        <w:ind w:leftChars="-4" w:left="0" w:hangingChars="4" w:hanging="11"/>
      </w:pPr>
      <w:bookmarkStart w:id="11" w:name="_Toc229406672"/>
      <w:r>
        <w:t>面向固定生成器的检测方法</w:t>
      </w:r>
      <w:bookmarkEnd w:id="11"/>
    </w:p>
    <w:p w14:paraId="1B769E71" w14:textId="77777777" w:rsidR="00000000" w:rsidRDefault="00000000">
      <w:pPr>
        <w:pStyle w:val="21"/>
        <w:ind w:firstLine="560"/>
      </w:pPr>
      <w:r>
        <w:t>面向固定生成器的检测方法一般假定训练集和测试集中的生成器类型比较接近，所以可以利用卷积神经网络、频域特征或者局部纹理统计学习来获得真实图像和生成图像之间的差异。该类方法在闭集条件下一般可以取得较好的性能，但是当生成器发生变化的时候，所学得的特征就不再稳定了。</w:t>
      </w:r>
    </w:p>
    <w:p w14:paraId="30A91185" w14:textId="77777777" w:rsidR="00000000" w:rsidRDefault="00000000" w:rsidP="00974401">
      <w:pPr>
        <w:pStyle w:val="30"/>
        <w:ind w:leftChars="-4" w:left="0" w:hangingChars="4" w:hanging="11"/>
      </w:pPr>
      <w:bookmarkStart w:id="12" w:name="_Toc229406673"/>
      <w:r>
        <w:t>面向未知生成器的泛化检测方法</w:t>
      </w:r>
      <w:bookmarkEnd w:id="12"/>
    </w:p>
    <w:p w14:paraId="6111E532" w14:textId="77777777" w:rsidR="00000000" w:rsidRDefault="00000000">
      <w:pPr>
        <w:pStyle w:val="21"/>
        <w:ind w:firstLine="560"/>
      </w:pPr>
      <w:r>
        <w:t>面向未知生成器的泛化检测方法更加看重跨模型迁移。大部分的相关研究都是学习抽象的，不需要使用具体的</w:t>
      </w:r>
      <w:proofErr w:type="gramStart"/>
      <w:r>
        <w:t>伪迹来表示</w:t>
      </w:r>
      <w:proofErr w:type="gramEnd"/>
      <w:r>
        <w:t>，或者使用少样本学习、跨域训练、数据增强等方式提高模型对于新的生成器的适应性。</w:t>
      </w:r>
      <w:r>
        <w:t>FSD</w:t>
      </w:r>
      <w:r>
        <w:t>就属于该方向的代表方法，它的主要价值就是给未知生成器检测提供了一个比较适合继续发展的研究主线。</w:t>
      </w:r>
    </w:p>
    <w:p w14:paraId="06928CC1" w14:textId="77777777" w:rsidR="00000000" w:rsidRDefault="00000000" w:rsidP="00974401">
      <w:pPr>
        <w:pStyle w:val="30"/>
        <w:ind w:leftChars="-4" w:left="0" w:hangingChars="4" w:hanging="11"/>
      </w:pPr>
      <w:bookmarkStart w:id="13" w:name="_Toc229406674"/>
      <w:r>
        <w:t>面向鲁棒判别与</w:t>
      </w:r>
      <w:proofErr w:type="gramStart"/>
      <w:r>
        <w:t>伪相关</w:t>
      </w:r>
      <w:proofErr w:type="gramEnd"/>
      <w:r>
        <w:t>抑制的方法</w:t>
      </w:r>
      <w:bookmarkEnd w:id="13"/>
    </w:p>
    <w:p w14:paraId="3F2E7692" w14:textId="77777777" w:rsidR="00000000" w:rsidRDefault="00000000">
      <w:pPr>
        <w:pStyle w:val="21"/>
        <w:ind w:firstLine="560"/>
      </w:pPr>
      <w:r>
        <w:t>有部分研究认为模型是用真实图像的特征或者数据集的偏差来做出判断的。</w:t>
      </w:r>
      <w:r>
        <w:t xml:space="preserve">Stay-Positive </w:t>
      </w:r>
      <w:r>
        <w:t>的思想就是从这个角度出发，忽略真实图像中的干扰特征，使模型更多地关注伪造样本本身的判别证据。这类方法对于固定真假对照的任务一般表现较好，但是当涉及到跨生成器以及阈值迁移的时候还需要进行相应的校准。</w:t>
      </w:r>
    </w:p>
    <w:p w14:paraId="74878A30" w14:textId="77777777" w:rsidR="00000000" w:rsidRDefault="00000000" w:rsidP="00974401">
      <w:pPr>
        <w:pStyle w:val="30"/>
        <w:ind w:leftChars="-4" w:left="0" w:hangingChars="4" w:hanging="11"/>
      </w:pPr>
      <w:bookmarkStart w:id="14" w:name="_Toc229406675"/>
      <w:r>
        <w:t>面向视觉语义分析的多模态方法</w:t>
      </w:r>
      <w:bookmarkEnd w:id="14"/>
    </w:p>
    <w:p w14:paraId="0ECD5AC3" w14:textId="77777777" w:rsidR="00000000" w:rsidRDefault="00000000">
      <w:pPr>
        <w:pStyle w:val="21"/>
        <w:ind w:firstLine="560"/>
      </w:pPr>
      <w:r>
        <w:t>由于大型视觉语言模型的出现，</w:t>
      </w:r>
      <w:r>
        <w:t>LVLM</w:t>
      </w:r>
      <w:r>
        <w:t>被用来对复杂的图像内容进行</w:t>
      </w:r>
      <w:r>
        <w:lastRenderedPageBreak/>
        <w:t>理解以及对异常进行描述。和纯分数检测器不同的是，</w:t>
      </w:r>
      <w:r>
        <w:t xml:space="preserve">LVLM </w:t>
      </w:r>
      <w:r>
        <w:t>更擅长用自然语言来描述局部结构不协调、伪文本不自然、物体关系异常这些现象。虽然该类模型目前不能直接取代专门的检测器，但是它能给难样本分析、语义辅助监督提供新的信息来源。</w:t>
      </w:r>
    </w:p>
    <w:p w14:paraId="771FA01C" w14:textId="77777777" w:rsidR="00000000" w:rsidRPr="000C119B" w:rsidRDefault="00000000" w:rsidP="00974401">
      <w:pPr>
        <w:pStyle w:val="20"/>
        <w:ind w:leftChars="-3" w:left="0" w:hangingChars="3" w:hanging="8"/>
        <w:rPr>
          <w:sz w:val="28"/>
          <w:szCs w:val="28"/>
        </w:rPr>
      </w:pPr>
      <w:bookmarkStart w:id="15" w:name="_Toc229406676"/>
      <w:r w:rsidRPr="000C119B">
        <w:rPr>
          <w:sz w:val="28"/>
          <w:szCs w:val="28"/>
        </w:rPr>
        <w:t>FSD</w:t>
      </w:r>
      <w:r w:rsidRPr="000C119B">
        <w:rPr>
          <w:sz w:val="28"/>
          <w:szCs w:val="28"/>
        </w:rPr>
        <w:t>、</w:t>
      </w:r>
      <w:r w:rsidRPr="000C119B">
        <w:rPr>
          <w:sz w:val="28"/>
          <w:szCs w:val="28"/>
        </w:rPr>
        <w:t xml:space="preserve">Stay-Positive </w:t>
      </w:r>
      <w:r w:rsidRPr="000C119B">
        <w:rPr>
          <w:sz w:val="28"/>
          <w:szCs w:val="28"/>
        </w:rPr>
        <w:t>与</w:t>
      </w:r>
      <w:r w:rsidRPr="000C119B">
        <w:rPr>
          <w:sz w:val="28"/>
          <w:szCs w:val="28"/>
        </w:rPr>
        <w:t xml:space="preserve"> LVLM </w:t>
      </w:r>
      <w:r w:rsidRPr="000C119B">
        <w:rPr>
          <w:sz w:val="28"/>
          <w:szCs w:val="28"/>
        </w:rPr>
        <w:t>方法概述</w:t>
      </w:r>
      <w:bookmarkEnd w:id="15"/>
    </w:p>
    <w:p w14:paraId="134E57FF" w14:textId="77777777" w:rsidR="00000000" w:rsidRDefault="00000000">
      <w:pPr>
        <w:pStyle w:val="21"/>
        <w:ind w:firstLine="560"/>
      </w:pPr>
      <w:r>
        <w:t>FSD</w:t>
      </w:r>
      <w:r>
        <w:t>、</w:t>
      </w:r>
      <w:r>
        <w:t xml:space="preserve">Stay-Positive </w:t>
      </w:r>
      <w:r>
        <w:t>和</w:t>
      </w:r>
      <w:r>
        <w:t xml:space="preserve"> LVLM </w:t>
      </w:r>
      <w:r>
        <w:t>分别对应本文关注的三个层面。</w:t>
      </w:r>
      <w:r>
        <w:t>FSD</w:t>
      </w:r>
      <w:r>
        <w:t>面向未知生成器泛化，适合用作开放场景研究的主干；</w:t>
      </w:r>
      <w:r>
        <w:t>Stay-Positive</w:t>
      </w:r>
      <w:r>
        <w:t>面向鲁棒判别和</w:t>
      </w:r>
      <w:proofErr w:type="gramStart"/>
      <w:r>
        <w:t>伪相关</w:t>
      </w:r>
      <w:proofErr w:type="gramEnd"/>
      <w:r>
        <w:t>抑制，适合用作固定真假对照下的高性能判别基线；</w:t>
      </w:r>
      <w:r>
        <w:t>LVLM</w:t>
      </w:r>
      <w:r>
        <w:t>面向视觉语义理解，适合用作复杂样本解释和轻量语义辅助监督。三者不是简单的竞争关系，而是在不同的角度上对</w:t>
      </w:r>
      <w:r>
        <w:t xml:space="preserve"> AI </w:t>
      </w:r>
      <w:r>
        <w:t>伪造图像识别任务进行补充。</w:t>
      </w:r>
    </w:p>
    <w:p w14:paraId="3F9294FF" w14:textId="77777777" w:rsidR="00000000" w:rsidRDefault="00000000">
      <w:pPr>
        <w:pStyle w:val="21"/>
        <w:ind w:firstLine="560"/>
      </w:pPr>
      <w:r>
        <w:t>就研究组织而言，互补关系比单纯排名更重要。</w:t>
      </w:r>
      <w:r>
        <w:t>FSD</w:t>
      </w:r>
      <w:r>
        <w:t>的价值是给定一个可以不断训练和改造的主干，</w:t>
      </w:r>
      <w:r>
        <w:t>Stay-Positive</w:t>
      </w:r>
      <w:r>
        <w:t>的价值是发现鲁棒判别思想在固定协议下的优势，</w:t>
      </w:r>
      <w:r>
        <w:t>LVLM</w:t>
      </w:r>
      <w:r>
        <w:t>的价值就是把局部异常、伪文本和结构不一致等现象转化成可以描述的语义标签。本文后面联合验证的设计，就是建立在互补关系之上的。</w:t>
      </w:r>
    </w:p>
    <w:p w14:paraId="756ADFC9" w14:textId="77777777" w:rsidR="00000000" w:rsidRPr="000C119B" w:rsidRDefault="00000000" w:rsidP="00974401">
      <w:pPr>
        <w:pStyle w:val="20"/>
        <w:ind w:leftChars="-3" w:left="0" w:hangingChars="3" w:hanging="8"/>
        <w:rPr>
          <w:sz w:val="28"/>
          <w:szCs w:val="28"/>
        </w:rPr>
      </w:pPr>
      <w:bookmarkStart w:id="16" w:name="_Toc229406677"/>
      <w:r w:rsidRPr="000C119B">
        <w:rPr>
          <w:sz w:val="28"/>
          <w:szCs w:val="28"/>
        </w:rPr>
        <w:t>本章小结</w:t>
      </w:r>
      <w:bookmarkEnd w:id="16"/>
    </w:p>
    <w:p w14:paraId="5A21E83A" w14:textId="2DB01B42" w:rsidR="00000000" w:rsidRDefault="00000000" w:rsidP="000C119B">
      <w:pPr>
        <w:pStyle w:val="21"/>
        <w:ind w:firstLine="560"/>
        <w:rPr>
          <w:rFonts w:hint="eastAsia"/>
        </w:rPr>
      </w:pPr>
      <w:r>
        <w:t>本章从任务特点、关键问题、代表方法三个方面对相关研究进行梳理。已有研究认为，</w:t>
      </w:r>
      <w:r>
        <w:t>AI</w:t>
      </w:r>
      <w:r>
        <w:t>伪造图像识别应该重视闭集检测精度和未知生成器泛化、判别依据稳定、复杂样本解释这三个方面。因此，在后面章节中把三种代表性方法放在同一个研究框架里进行比较、分析和联合验证。</w:t>
      </w:r>
    </w:p>
    <w:p w14:paraId="61D6E078" w14:textId="77777777" w:rsidR="00000000" w:rsidRPr="00D94D8C" w:rsidRDefault="00000000" w:rsidP="00974401">
      <w:pPr>
        <w:pStyle w:val="10"/>
        <w:ind w:leftChars="-11" w:left="-4" w:hangingChars="9" w:hanging="27"/>
      </w:pPr>
      <w:bookmarkStart w:id="17" w:name="_Toc229406678"/>
      <w:r w:rsidRPr="00D94D8C">
        <w:lastRenderedPageBreak/>
        <w:t>面向泛化检测的多模型协同分析方案</w:t>
      </w:r>
      <w:bookmarkEnd w:id="17"/>
    </w:p>
    <w:p w14:paraId="0B6E4EE9" w14:textId="77777777" w:rsidR="00000000" w:rsidRPr="00D94D8C" w:rsidRDefault="00000000" w:rsidP="00974401">
      <w:pPr>
        <w:pStyle w:val="20"/>
        <w:ind w:leftChars="-3" w:left="0" w:hangingChars="3" w:hanging="8"/>
        <w:rPr>
          <w:sz w:val="28"/>
          <w:szCs w:val="28"/>
        </w:rPr>
      </w:pPr>
      <w:bookmarkStart w:id="18" w:name="_Toc229406679"/>
      <w:r w:rsidRPr="00D94D8C">
        <w:rPr>
          <w:sz w:val="28"/>
          <w:szCs w:val="28"/>
        </w:rPr>
        <w:t>现有研究的不足与本文切入点</w:t>
      </w:r>
      <w:bookmarkEnd w:id="18"/>
    </w:p>
    <w:p w14:paraId="21D60907" w14:textId="77777777" w:rsidR="00000000" w:rsidRDefault="00000000">
      <w:pPr>
        <w:pStyle w:val="21"/>
        <w:ind w:firstLine="560"/>
      </w:pPr>
      <w:r>
        <w:t>现有的研究在不同的数据集、任务设置下取得了较好的效果，但是仍然存在着三个方面的问题。第一，很多方法只在单个测试协议下进行性能分析，没有对未知生成器的泛化能力做持续的分析。第二，部分模型在闭集任务上表现较好，但是其判别依据是否稳定还不能确定。第三，复杂的样本原因很难用分数来解释，缺少和语义观察结合的</w:t>
      </w:r>
      <w:proofErr w:type="gramStart"/>
      <w:r>
        <w:t>样本级分析</w:t>
      </w:r>
      <w:proofErr w:type="gramEnd"/>
      <w:r>
        <w:t>。</w:t>
      </w:r>
    </w:p>
    <w:p w14:paraId="2B2516DA" w14:textId="77777777" w:rsidR="00000000" w:rsidRDefault="00000000">
      <w:pPr>
        <w:pStyle w:val="21"/>
        <w:ind w:firstLine="560"/>
      </w:pPr>
      <w:r>
        <w:t>本文的切入点就是将多模型比较、困难场景分析和联合验证结合起来。通过对</w:t>
      </w:r>
      <w:r>
        <w:t>FSD</w:t>
      </w:r>
      <w:r>
        <w:t>和</w:t>
      </w:r>
      <w:r>
        <w:t>Stay-Positive</w:t>
      </w:r>
      <w:r>
        <w:t>进行比较，可以发现泛化检测主干和</w:t>
      </w:r>
      <w:proofErr w:type="gramStart"/>
      <w:r>
        <w:t>鲁棒</w:t>
      </w:r>
      <w:proofErr w:type="gramEnd"/>
      <w:r>
        <w:t>判别基线之间的差别，通过对</w:t>
      </w:r>
      <w:r>
        <w:t>ADM</w:t>
      </w:r>
      <w:r>
        <w:t>进行分析，可以得到阈值漂移以及冲突样本的信息，而引入</w:t>
      </w:r>
      <w:r>
        <w:t>LVLM</w:t>
      </w:r>
      <w:r>
        <w:t>结构化的标签后，也可以对语义信息能否进入训练过程进行验证。</w:t>
      </w:r>
    </w:p>
    <w:p w14:paraId="48EA83B5" w14:textId="77777777" w:rsidR="00000000" w:rsidRPr="00D94D8C" w:rsidRDefault="00000000" w:rsidP="00974401">
      <w:pPr>
        <w:pStyle w:val="20"/>
        <w:ind w:leftChars="-3" w:left="0" w:hangingChars="3" w:hanging="8"/>
        <w:rPr>
          <w:sz w:val="28"/>
          <w:szCs w:val="28"/>
        </w:rPr>
      </w:pPr>
      <w:bookmarkStart w:id="19" w:name="_Toc229406680"/>
      <w:r w:rsidRPr="00D94D8C">
        <w:rPr>
          <w:sz w:val="28"/>
          <w:szCs w:val="28"/>
        </w:rPr>
        <w:t>问题定义与整体思路</w:t>
      </w:r>
      <w:bookmarkEnd w:id="19"/>
    </w:p>
    <w:p w14:paraId="67CBA0C6" w14:textId="77777777" w:rsidR="00000000" w:rsidRDefault="00000000">
      <w:pPr>
        <w:pStyle w:val="21"/>
        <w:ind w:firstLine="560"/>
      </w:pPr>
      <w:r>
        <w:t>本文所研究的问题可以归纳为，在公开数据以及有限训练资源的环境下，怎样组织</w:t>
      </w:r>
      <w:r>
        <w:t>FSD</w:t>
      </w:r>
      <w:r>
        <w:t>、</w:t>
      </w:r>
      <w:r>
        <w:t>Stay-Positive</w:t>
      </w:r>
      <w:r>
        <w:t>和</w:t>
      </w:r>
      <w:r>
        <w:t>LVLM</w:t>
      </w:r>
      <w:r>
        <w:t>三种方法，以达到泛化检测、鲁棒判别和复杂样本解释这三个目的。本文并不把三类方法看作是排名的对象，而是强调它们的定位不同以及互补的关系。</w:t>
      </w:r>
    </w:p>
    <w:p w14:paraId="09E3CCF6" w14:textId="77777777" w:rsidR="00000000" w:rsidRDefault="00000000">
      <w:pPr>
        <w:pStyle w:val="21"/>
        <w:ind w:firstLine="560"/>
      </w:pPr>
      <w:r>
        <w:t>思路为先比较后分析最后再检验。先用基线复现得到各个模型的基本表现，然后以</w:t>
      </w:r>
      <w:r>
        <w:t xml:space="preserve"> ADM </w:t>
      </w:r>
      <w:r>
        <w:t>作为困难场景来分析失败模式，最后用两阶段联合验证来观察不同的信号是否可以接入同一个训练流程。此思路既不会陷入只讲结果的窠臼，也不会在证据不够充分的时候就贸然提出成熟的新的模型。</w:t>
      </w:r>
    </w:p>
    <w:p w14:paraId="033AA49B" w14:textId="77777777" w:rsidR="00000000" w:rsidRPr="00D94D8C" w:rsidRDefault="00000000" w:rsidP="00974401">
      <w:pPr>
        <w:pStyle w:val="20"/>
        <w:ind w:leftChars="-3" w:left="0" w:hangingChars="3" w:hanging="8"/>
        <w:rPr>
          <w:sz w:val="28"/>
          <w:szCs w:val="28"/>
        </w:rPr>
      </w:pPr>
      <w:bookmarkStart w:id="20" w:name="_Toc229406681"/>
      <w:r w:rsidRPr="00D94D8C">
        <w:rPr>
          <w:sz w:val="28"/>
          <w:szCs w:val="28"/>
        </w:rPr>
        <w:lastRenderedPageBreak/>
        <w:t>本文整体研究框架</w:t>
      </w:r>
      <w:bookmarkEnd w:id="20"/>
    </w:p>
    <w:p w14:paraId="7BC97A5D" w14:textId="77777777" w:rsidR="00000000" w:rsidRDefault="00000000">
      <w:pPr>
        <w:pStyle w:val="21"/>
        <w:ind w:firstLine="560"/>
      </w:pPr>
      <w:r>
        <w:t>本文的整体研究框架如图</w:t>
      </w:r>
      <w:r>
        <w:t>3-1</w:t>
      </w:r>
      <w:r>
        <w:t>所示。框架分为三部分，第一部分为多模型基线比较，确定</w:t>
      </w:r>
      <w:r>
        <w:t xml:space="preserve"> FSD </w:t>
      </w:r>
      <w:r>
        <w:t>和</w:t>
      </w:r>
      <w:r>
        <w:t xml:space="preserve"> Stay-Positive </w:t>
      </w:r>
      <w:r>
        <w:t>初始能力边界，第二部分为</w:t>
      </w:r>
      <w:r>
        <w:t xml:space="preserve"> ADM </w:t>
      </w:r>
      <w:r>
        <w:t>困难场景分析，解释不同方法在同一批样本上出现的差异原因，第三部分为两阶段联合验证，检验</w:t>
      </w:r>
      <w:r>
        <w:t xml:space="preserve"> Stay-Positive </w:t>
      </w:r>
      <w:r>
        <w:t>分数、</w:t>
      </w:r>
      <w:r>
        <w:t xml:space="preserve">LVLM </w:t>
      </w:r>
      <w:r>
        <w:t>语义标签能否接入</w:t>
      </w:r>
      <w:r>
        <w:t xml:space="preserve"> FSD </w:t>
      </w:r>
      <w:r>
        <w:t>主干训练流程。</w:t>
      </w:r>
    </w:p>
    <w:p w14:paraId="7B683A7E" w14:textId="77777777" w:rsidR="00000000" w:rsidRDefault="00000000">
      <w:pPr>
        <w:pStyle w:val="21"/>
        <w:ind w:firstLine="560"/>
      </w:pPr>
      <w:r>
        <w:t>该框架的核心特点就是把实验结果同问题解释联系起来。基线比较给出宏观指标，但是宏观指标只能说明方法在某一个协议下表现如何，</w:t>
      </w:r>
      <w:r>
        <w:t>ADM</w:t>
      </w:r>
      <w:r>
        <w:t>分析提供</w:t>
      </w:r>
      <w:proofErr w:type="gramStart"/>
      <w:r>
        <w:t>样本级</w:t>
      </w:r>
      <w:proofErr w:type="gramEnd"/>
      <w:r>
        <w:t>证据，使论文可以解释为什么某些模型会失败，联合验证将前面两部分得到的认识重新放到训练流程中检验。本文采用这样一种组织方式可以形成比较完整的研究闭环。</w:t>
      </w:r>
    </w:p>
    <w:p w14:paraId="6898FC84" w14:textId="77777777" w:rsidR="00000000" w:rsidRDefault="006D374C" w:rsidP="00990584">
      <w:pPr>
        <w:jc w:val="center"/>
      </w:pPr>
      <w:r>
        <w:rPr>
          <w:noProof/>
        </w:rPr>
        <w:pict w14:anchorId="2563DC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9.15pt;height:229.6pt;visibility:visible;mso-wrap-style:square">
            <v:imagedata r:id="rId7" o:title=""/>
          </v:shape>
        </w:pict>
      </w:r>
    </w:p>
    <w:p w14:paraId="501C40D3" w14:textId="77777777" w:rsidR="00000000" w:rsidRDefault="00000000">
      <w:pPr>
        <w:pStyle w:val="a3"/>
      </w:pPr>
      <w:r>
        <w:rPr>
          <w:sz w:val="20"/>
        </w:rPr>
        <w:t>图</w:t>
      </w:r>
      <w:r>
        <w:rPr>
          <w:sz w:val="20"/>
        </w:rPr>
        <w:t xml:space="preserve">3-1 </w:t>
      </w:r>
      <w:r>
        <w:rPr>
          <w:sz w:val="20"/>
        </w:rPr>
        <w:t>本文整体研究框架</w:t>
      </w:r>
    </w:p>
    <w:p w14:paraId="66EFB591" w14:textId="77777777" w:rsidR="00000000" w:rsidRPr="008654B8" w:rsidRDefault="00000000" w:rsidP="00974401">
      <w:pPr>
        <w:pStyle w:val="20"/>
        <w:ind w:leftChars="-3" w:left="0" w:hangingChars="3" w:hanging="8"/>
        <w:rPr>
          <w:sz w:val="28"/>
          <w:szCs w:val="28"/>
        </w:rPr>
      </w:pPr>
      <w:bookmarkStart w:id="21" w:name="_Toc229406682"/>
      <w:r w:rsidRPr="008654B8">
        <w:rPr>
          <w:sz w:val="28"/>
          <w:szCs w:val="28"/>
        </w:rPr>
        <w:lastRenderedPageBreak/>
        <w:t>多模型比较与困难场景分析方案</w:t>
      </w:r>
      <w:bookmarkEnd w:id="21"/>
    </w:p>
    <w:p w14:paraId="1515707E" w14:textId="77777777" w:rsidR="00000000" w:rsidRDefault="00000000" w:rsidP="00974401">
      <w:pPr>
        <w:pStyle w:val="30"/>
        <w:ind w:leftChars="-4" w:left="0" w:hangingChars="4" w:hanging="11"/>
      </w:pPr>
      <w:bookmarkStart w:id="22" w:name="_Toc229406683"/>
      <w:r>
        <w:t>多模型基线比较方案</w:t>
      </w:r>
      <w:bookmarkEnd w:id="22"/>
    </w:p>
    <w:p w14:paraId="72894C11" w14:textId="77777777" w:rsidR="00000000" w:rsidRDefault="00000000">
      <w:pPr>
        <w:pStyle w:val="21"/>
        <w:ind w:firstLine="560"/>
      </w:pPr>
      <w:r>
        <w:t>多模型基线比较方案主要是以</w:t>
      </w:r>
      <w:r>
        <w:t xml:space="preserve"> FSD </w:t>
      </w:r>
      <w:r>
        <w:t>和</w:t>
      </w:r>
      <w:r>
        <w:t xml:space="preserve"> Stay-Positive </w:t>
      </w:r>
      <w:r>
        <w:t>为研究对象。</w:t>
      </w:r>
      <w:r>
        <w:t xml:space="preserve">FSD </w:t>
      </w:r>
      <w:r>
        <w:t>使用公开的</w:t>
      </w:r>
      <w:proofErr w:type="gramStart"/>
      <w:r>
        <w:t>预训练</w:t>
      </w:r>
      <w:proofErr w:type="gramEnd"/>
      <w:r>
        <w:t>权重，在</w:t>
      </w:r>
      <w:r>
        <w:t xml:space="preserve"> Midjourney</w:t>
      </w:r>
      <w:r>
        <w:t>、</w:t>
      </w:r>
      <w:r>
        <w:t>Stable Diffusion</w:t>
      </w:r>
      <w:r>
        <w:t>、</w:t>
      </w:r>
      <w:r>
        <w:t>ADM</w:t>
      </w:r>
      <w:r>
        <w:t>、</w:t>
      </w:r>
      <w:proofErr w:type="spellStart"/>
      <w:r>
        <w:t>BigGAN</w:t>
      </w:r>
      <w:proofErr w:type="spellEnd"/>
      <w:r>
        <w:t>、</w:t>
      </w:r>
      <w:r>
        <w:t>GLIDE</w:t>
      </w:r>
      <w:r>
        <w:t>、</w:t>
      </w:r>
      <w:r>
        <w:t xml:space="preserve">VQDM </w:t>
      </w:r>
      <w:r>
        <w:t>等生成器上做评估；</w:t>
      </w:r>
      <w:r>
        <w:t xml:space="preserve">Stay-Positive </w:t>
      </w:r>
      <w:r>
        <w:t>在</w:t>
      </w:r>
      <w:r>
        <w:t xml:space="preserve"> Midjourney</w:t>
      </w:r>
      <w:r>
        <w:t>、</w:t>
      </w:r>
      <w:r>
        <w:t xml:space="preserve">Stable Diffusion </w:t>
      </w:r>
      <w:r>
        <w:t>等固定的真假对照任务上进行复现。比较时不直接用单一指标来判断</w:t>
      </w:r>
      <w:proofErr w:type="gramStart"/>
      <w:r>
        <w:t>谁全面</w:t>
      </w:r>
      <w:proofErr w:type="gramEnd"/>
      <w:r>
        <w:t>更优，而是在任务协议说明中说明各种方法适用的范围。</w:t>
      </w:r>
    </w:p>
    <w:p w14:paraId="18380E28" w14:textId="77777777" w:rsidR="00000000" w:rsidRDefault="00000000">
      <w:pPr>
        <w:pStyle w:val="21"/>
        <w:ind w:firstLine="560"/>
      </w:pPr>
      <w:r>
        <w:t>本文主要研究两个问题，一是模型在自身适用的协议下是否可以复现出合理的结论，二是不同的方法在困难情况下出现失败的模式是否互相补充。前者保证实验基础的可信度，后者决定后面是否需要做</w:t>
      </w:r>
      <w:proofErr w:type="gramStart"/>
      <w:r>
        <w:t>样本级</w:t>
      </w:r>
      <w:proofErr w:type="gramEnd"/>
      <w:r>
        <w:t>的冲突分析以及联合验证。由于</w:t>
      </w:r>
      <w:r>
        <w:t>FSD</w:t>
      </w:r>
      <w:r>
        <w:t>和</w:t>
      </w:r>
      <w:r>
        <w:t>Stay-Positive</w:t>
      </w:r>
      <w:r>
        <w:t>的输入组织和训练目标不同，在讨论中一直强调协议的不同，不把不同任务下的结果简单地堆砌在一起形成一个排行榜。</w:t>
      </w:r>
    </w:p>
    <w:p w14:paraId="3983D040" w14:textId="77777777" w:rsidR="00000000" w:rsidRDefault="00000000" w:rsidP="00974401">
      <w:pPr>
        <w:pStyle w:val="30"/>
        <w:ind w:leftChars="-4" w:left="0" w:hangingChars="4" w:hanging="11"/>
      </w:pPr>
      <w:bookmarkStart w:id="23" w:name="_Toc229406684"/>
      <w:r>
        <w:t>ADM</w:t>
      </w:r>
      <w:r>
        <w:t>困难场景分析方案</w:t>
      </w:r>
      <w:bookmarkEnd w:id="23"/>
    </w:p>
    <w:p w14:paraId="10D8F82D" w14:textId="77777777" w:rsidR="00000000" w:rsidRDefault="00000000">
      <w:pPr>
        <w:pStyle w:val="21"/>
        <w:ind w:firstLine="560"/>
      </w:pPr>
      <w:r>
        <w:t>由于</w:t>
      </w:r>
      <w:r>
        <w:t>ADM</w:t>
      </w:r>
      <w:r>
        <w:t>存在阈值漂移、分数重叠、</w:t>
      </w:r>
      <w:proofErr w:type="gramStart"/>
      <w:r>
        <w:t>样本级冲突</w:t>
      </w:r>
      <w:proofErr w:type="gramEnd"/>
      <w:r>
        <w:t>等各种各样的问题，所以本文主要研究</w:t>
      </w:r>
      <w:r>
        <w:t>ADM</w:t>
      </w:r>
      <w:r>
        <w:t>的分类方法。本文从三个方面展开分析，第一是观察默认阈值和校准阈值下性能的变化，第二是绘制真实样本和伪造样本的分数分布，第三是选择</w:t>
      </w:r>
      <w:r>
        <w:t>Stay-Positive</w:t>
      </w:r>
      <w:r>
        <w:t>和</w:t>
      </w:r>
      <w:r>
        <w:t>FSD</w:t>
      </w:r>
      <w:r>
        <w:t>判断不一致的代表样本，分析不同的方法所关注的视觉证据是否互补。</w:t>
      </w:r>
    </w:p>
    <w:p w14:paraId="6EB5906A" w14:textId="77777777" w:rsidR="00000000" w:rsidRPr="008654B8" w:rsidRDefault="00000000" w:rsidP="00974401">
      <w:pPr>
        <w:pStyle w:val="20"/>
        <w:ind w:leftChars="-3" w:left="0" w:hangingChars="3" w:hanging="8"/>
        <w:rPr>
          <w:sz w:val="28"/>
          <w:szCs w:val="28"/>
        </w:rPr>
      </w:pPr>
      <w:bookmarkStart w:id="24" w:name="_Toc229406685"/>
      <w:r w:rsidRPr="008654B8">
        <w:rPr>
          <w:sz w:val="28"/>
          <w:szCs w:val="28"/>
        </w:rPr>
        <w:lastRenderedPageBreak/>
        <w:t>两阶段联合验证方案</w:t>
      </w:r>
      <w:bookmarkEnd w:id="24"/>
    </w:p>
    <w:p w14:paraId="467229F2" w14:textId="77777777" w:rsidR="00000000" w:rsidRDefault="00000000" w:rsidP="00974401">
      <w:pPr>
        <w:pStyle w:val="30"/>
        <w:ind w:leftChars="-4" w:left="0" w:hangingChars="4" w:hanging="11"/>
      </w:pPr>
      <w:bookmarkStart w:id="25" w:name="_Toc229406686"/>
      <w:r>
        <w:t>第一阶段：</w:t>
      </w:r>
      <w:r>
        <w:t xml:space="preserve">FSD </w:t>
      </w:r>
      <w:r>
        <w:t>与</w:t>
      </w:r>
      <w:r>
        <w:t xml:space="preserve"> Stay-Positive </w:t>
      </w:r>
      <w:r>
        <w:t>的联合验证</w:t>
      </w:r>
      <w:bookmarkEnd w:id="25"/>
    </w:p>
    <w:p w14:paraId="24BFF112" w14:textId="77777777" w:rsidR="00000000" w:rsidRDefault="00000000">
      <w:pPr>
        <w:pStyle w:val="21"/>
        <w:ind w:firstLine="560"/>
      </w:pPr>
      <w:r>
        <w:t>第一阶段以</w:t>
      </w:r>
      <w:r>
        <w:t>FSD</w:t>
      </w:r>
      <w:r>
        <w:t>为主干，用</w:t>
      </w:r>
      <w:r>
        <w:t>Stay-Positive</w:t>
      </w:r>
      <w:r>
        <w:t>的离线分数做外部判别参照。本阶段目的不是马上追求显著的性能改善，而是检验离线分数能否稳定地进入训练元数据、闭集训练流程，看</w:t>
      </w:r>
      <w:proofErr w:type="gramStart"/>
      <w:r>
        <w:t>主任务</w:t>
      </w:r>
      <w:proofErr w:type="gramEnd"/>
      <w:r>
        <w:t>指标是否保持稳定。训练完成后，重点记录</w:t>
      </w:r>
      <w:r>
        <w:t xml:space="preserve"> ADM</w:t>
      </w:r>
      <w:r>
        <w:t>、</w:t>
      </w:r>
      <w:r>
        <w:t xml:space="preserve">SD </w:t>
      </w:r>
      <w:r>
        <w:t>和</w:t>
      </w:r>
      <w:r>
        <w:t xml:space="preserve"> Midjourney </w:t>
      </w:r>
      <w:r>
        <w:t>的</w:t>
      </w:r>
      <w:r>
        <w:t xml:space="preserve"> Accuracy </w:t>
      </w:r>
      <w:r>
        <w:t>与</w:t>
      </w:r>
      <w:r>
        <w:t xml:space="preserve"> AP</w:t>
      </w:r>
      <w:r>
        <w:t>，并结合日志判断</w:t>
      </w:r>
      <w:r>
        <w:t xml:space="preserve"> SP </w:t>
      </w:r>
      <w:r>
        <w:t>约束是否形成有效监督。</w:t>
      </w:r>
    </w:p>
    <w:p w14:paraId="7290164E" w14:textId="77777777" w:rsidR="00000000" w:rsidRDefault="00000000">
      <w:pPr>
        <w:pStyle w:val="21"/>
        <w:ind w:firstLine="560"/>
      </w:pPr>
      <w:r>
        <w:t>第二阶段的设计建立在第一阶段的经验之上。由于</w:t>
      </w:r>
      <w:r>
        <w:t xml:space="preserve"> Stay-Positive </w:t>
      </w:r>
      <w:r>
        <w:t>分数在当前设置下并没有形成有效的监督，所以本文没有继续盲目增加同类训练轮次，而是转向使用</w:t>
      </w:r>
      <w:r>
        <w:t xml:space="preserve"> LVLM </w:t>
      </w:r>
      <w:r>
        <w:t>结构化语义标签。所以</w:t>
      </w:r>
      <w:r>
        <w:t xml:space="preserve"> ADM </w:t>
      </w:r>
      <w:r>
        <w:t>冲突样本中很多差异都是由局部语义异常造成的，比如伪文本、局部结构连接不合理、生物体细节失真等。如果这些现象可以被整理成标签并进入训练流程，那么就可以为后续的视觉语义联合检测打下基础。</w:t>
      </w:r>
    </w:p>
    <w:p w14:paraId="1CB49537" w14:textId="77777777" w:rsidR="00000000" w:rsidRDefault="00000000" w:rsidP="00AA5673">
      <w:pPr>
        <w:pStyle w:val="30"/>
        <w:ind w:leftChars="-4" w:left="0" w:hangingChars="4" w:hanging="11"/>
      </w:pPr>
      <w:bookmarkStart w:id="26" w:name="_Toc229406687"/>
      <w:r>
        <w:t>第二阶段：</w:t>
      </w:r>
      <w:r>
        <w:t xml:space="preserve">FSD </w:t>
      </w:r>
      <w:r>
        <w:t>与</w:t>
      </w:r>
      <w:r>
        <w:t xml:space="preserve"> LVLM </w:t>
      </w:r>
      <w:r>
        <w:t>的联合验证</w:t>
      </w:r>
      <w:bookmarkEnd w:id="26"/>
    </w:p>
    <w:p w14:paraId="56CD2197" w14:textId="77777777" w:rsidR="00000000" w:rsidRDefault="00000000">
      <w:pPr>
        <w:pStyle w:val="21"/>
        <w:ind w:firstLine="560"/>
      </w:pPr>
      <w:r>
        <w:t>第二阶段再加入</w:t>
      </w:r>
      <w:r>
        <w:t>LVLM</w:t>
      </w:r>
      <w:r>
        <w:t>结构化的语义标签以及轻量的辅助头。本阶段所关注的问题就是</w:t>
      </w:r>
      <w:r>
        <w:t>LVLM</w:t>
      </w:r>
      <w:r>
        <w:t>能否由后</w:t>
      </w:r>
      <w:proofErr w:type="gramStart"/>
      <w:r>
        <w:t>验解释</w:t>
      </w:r>
      <w:proofErr w:type="gramEnd"/>
      <w:r>
        <w:t>工具变为可以训练的辅助监督信号。训练过程中重点观察</w:t>
      </w:r>
      <w:r>
        <w:t xml:space="preserve"> </w:t>
      </w:r>
      <w:proofErr w:type="spellStart"/>
      <w:r>
        <w:t>valid_lvlm_samples</w:t>
      </w:r>
      <w:proofErr w:type="spellEnd"/>
      <w:r>
        <w:t>、</w:t>
      </w:r>
      <w:proofErr w:type="spellStart"/>
      <w:r>
        <w:t>lvlm_loss</w:t>
      </w:r>
      <w:proofErr w:type="spellEnd"/>
      <w:r>
        <w:t>、</w:t>
      </w:r>
      <w:proofErr w:type="spellStart"/>
      <w:r>
        <w:t>steps_with_valid_lvlm</w:t>
      </w:r>
      <w:proofErr w:type="spellEnd"/>
      <w:r>
        <w:t xml:space="preserve"> </w:t>
      </w:r>
      <w:r>
        <w:t>等日志信号，并在</w:t>
      </w:r>
      <w:r>
        <w:t xml:space="preserve"> ADM </w:t>
      </w:r>
      <w:r>
        <w:t>上记录</w:t>
      </w:r>
      <w:r>
        <w:t xml:space="preserve"> LVLM </w:t>
      </w:r>
      <w:r>
        <w:t>辅助头的</w:t>
      </w:r>
      <w:r>
        <w:t xml:space="preserve"> F1 </w:t>
      </w:r>
      <w:r>
        <w:t>指标。</w:t>
      </w:r>
    </w:p>
    <w:p w14:paraId="168E8A0E" w14:textId="77777777" w:rsidR="00000000" w:rsidRPr="00E14D58" w:rsidRDefault="00000000" w:rsidP="00AA5673">
      <w:pPr>
        <w:pStyle w:val="20"/>
        <w:ind w:leftChars="-3" w:left="0" w:hangingChars="3" w:hanging="8"/>
        <w:rPr>
          <w:sz w:val="28"/>
          <w:szCs w:val="28"/>
        </w:rPr>
      </w:pPr>
      <w:bookmarkStart w:id="27" w:name="_Toc229406688"/>
      <w:r w:rsidRPr="00E14D58">
        <w:rPr>
          <w:sz w:val="28"/>
          <w:szCs w:val="28"/>
        </w:rPr>
        <w:t>本章小结</w:t>
      </w:r>
      <w:bookmarkEnd w:id="27"/>
    </w:p>
    <w:p w14:paraId="7552F9A6" w14:textId="77777777" w:rsidR="00000000" w:rsidRDefault="00000000" w:rsidP="00AA5673">
      <w:pPr>
        <w:pStyle w:val="21"/>
        <w:ind w:firstLine="560"/>
      </w:pPr>
      <w:r>
        <w:t>本章提出面向泛化检测的多模型协同分析方案。该方案并不是对已有</w:t>
      </w:r>
      <w:r>
        <w:lastRenderedPageBreak/>
        <w:t>的方法进行重复介绍，而是根据本文的研究目的，从三个方面来组织起来的，即多模型基线比较用来确定能力边界、</w:t>
      </w:r>
      <w:r>
        <w:t>ADM</w:t>
      </w:r>
      <w:r>
        <w:t>困难场景分析用来解释失败模式、两阶段联合验证用来检验不同的模型信号是否可以接入。</w:t>
      </w:r>
    </w:p>
    <w:p w14:paraId="0B4048D9" w14:textId="77777777" w:rsidR="00000000" w:rsidRPr="00E14D58" w:rsidRDefault="00000000" w:rsidP="00B00DFA">
      <w:pPr>
        <w:pStyle w:val="10"/>
        <w:ind w:leftChars="-11" w:left="-4" w:hangingChars="9" w:hanging="27"/>
      </w:pPr>
      <w:bookmarkStart w:id="28" w:name="_Toc229406689"/>
      <w:r w:rsidRPr="00E14D58">
        <w:lastRenderedPageBreak/>
        <w:t>实验设置与设计</w:t>
      </w:r>
      <w:bookmarkEnd w:id="28"/>
    </w:p>
    <w:p w14:paraId="3C3763E8" w14:textId="77777777" w:rsidR="00000000" w:rsidRPr="00E14D58" w:rsidRDefault="00000000" w:rsidP="00B00DFA">
      <w:pPr>
        <w:pStyle w:val="20"/>
        <w:ind w:leftChars="-3" w:left="0" w:hangingChars="3" w:hanging="8"/>
        <w:rPr>
          <w:sz w:val="32"/>
          <w:szCs w:val="32"/>
        </w:rPr>
      </w:pPr>
      <w:bookmarkStart w:id="29" w:name="_Toc229406690"/>
      <w:r w:rsidRPr="00E14D58">
        <w:rPr>
          <w:sz w:val="28"/>
          <w:szCs w:val="32"/>
        </w:rPr>
        <w:t>实验设置</w:t>
      </w:r>
      <w:bookmarkEnd w:id="29"/>
    </w:p>
    <w:p w14:paraId="3400822A" w14:textId="77777777" w:rsidR="00000000" w:rsidRDefault="00000000" w:rsidP="00B00DFA">
      <w:pPr>
        <w:pStyle w:val="30"/>
        <w:ind w:leftChars="-4" w:left="0" w:hangingChars="4" w:hanging="11"/>
      </w:pPr>
      <w:bookmarkStart w:id="30" w:name="_Toc229406691"/>
      <w:r>
        <w:t>实验环境</w:t>
      </w:r>
      <w:bookmarkEnd w:id="30"/>
    </w:p>
    <w:p w14:paraId="128E58A8" w14:textId="77777777" w:rsidR="00000000" w:rsidRDefault="00000000">
      <w:pPr>
        <w:pStyle w:val="21"/>
        <w:ind w:firstLine="560"/>
      </w:pPr>
      <w:r>
        <w:t>本文的实验环境主要是本地</w:t>
      </w:r>
      <w:r>
        <w:t>Windows</w:t>
      </w:r>
      <w:r>
        <w:t>环境以及</w:t>
      </w:r>
      <w:proofErr w:type="spellStart"/>
      <w:r>
        <w:t>Slurm</w:t>
      </w:r>
      <w:proofErr w:type="spellEnd"/>
      <w:r>
        <w:t>服务器环境。本地环境做数据整理、结果汇总、文档生成和部分轻量分析，服务器环境做需要</w:t>
      </w:r>
      <w:r>
        <w:t xml:space="preserve"> GPU </w:t>
      </w:r>
      <w:r>
        <w:t>的模型评估与训练任务。</w:t>
      </w:r>
      <w:r>
        <w:t xml:space="preserve">Python </w:t>
      </w:r>
      <w:r>
        <w:t>环境采用</w:t>
      </w:r>
      <w:proofErr w:type="gramStart"/>
      <w:r>
        <w:t>项目本地</w:t>
      </w:r>
      <w:proofErr w:type="gramEnd"/>
      <w:r>
        <w:t>虚拟环境，主要依赖</w:t>
      </w:r>
      <w:r>
        <w:t xml:space="preserve"> </w:t>
      </w:r>
      <w:proofErr w:type="spellStart"/>
      <w:r>
        <w:t>PyTorch</w:t>
      </w:r>
      <w:proofErr w:type="spellEnd"/>
      <w:r>
        <w:t>、</w:t>
      </w:r>
      <w:r>
        <w:t>pandas</w:t>
      </w:r>
      <w:r>
        <w:t>、</w:t>
      </w:r>
      <w:r>
        <w:t>Pillow</w:t>
      </w:r>
      <w:r>
        <w:t>、</w:t>
      </w:r>
      <w:r>
        <w:t xml:space="preserve">matplotlib </w:t>
      </w:r>
      <w:r>
        <w:t>和</w:t>
      </w:r>
      <w:r>
        <w:t xml:space="preserve"> python-docx </w:t>
      </w:r>
      <w:r>
        <w:t>等工具。</w:t>
      </w:r>
    </w:p>
    <w:p w14:paraId="79EBDEDF" w14:textId="77777777" w:rsidR="00D324BB" w:rsidRDefault="00000000">
      <w:pPr>
        <w:pStyle w:val="4"/>
      </w:pPr>
      <w:r>
        <w:t>实验环境与本地部署参数补充</w:t>
      </w:r>
    </w:p>
    <w:p w14:paraId="68D219E7" w14:textId="77777777" w:rsidR="00D324BB" w:rsidRDefault="00000000">
      <w:pPr>
        <w:pStyle w:val="21"/>
        <w:ind w:firstLine="560"/>
      </w:pPr>
      <w:r>
        <w:t>为了使实验过程具有可复核性，本文将本地整理环境和服务器训练环境分开记录。本地端使用</w:t>
      </w:r>
      <w:r>
        <w:t xml:space="preserve"> Windows </w:t>
      </w:r>
      <w:r>
        <w:t>工作区完成数据清单整理、</w:t>
      </w:r>
      <w:r>
        <w:t xml:space="preserve">CSV </w:t>
      </w:r>
      <w:r>
        <w:t>汇总、图表导出、论文文档生成和轻量统计分析，所有</w:t>
      </w:r>
      <w:r>
        <w:t xml:space="preserve"> Python </w:t>
      </w:r>
      <w:r>
        <w:t>脚本均优先通过</w:t>
      </w:r>
      <w:proofErr w:type="gramStart"/>
      <w:r>
        <w:t>项目本地</w:t>
      </w:r>
      <w:proofErr w:type="gramEnd"/>
      <w:r>
        <w:t>虚拟环境</w:t>
      </w:r>
      <w:r>
        <w:t xml:space="preserve"> .</w:t>
      </w:r>
      <w:proofErr w:type="spellStart"/>
      <w:r>
        <w:t>venv</w:t>
      </w:r>
      <w:proofErr w:type="spellEnd"/>
      <w:r>
        <w:t xml:space="preserve"> </w:t>
      </w:r>
      <w:r>
        <w:t>调用，避免系统</w:t>
      </w:r>
      <w:r>
        <w:t xml:space="preserve"> Python </w:t>
      </w:r>
      <w:r>
        <w:t>版本差异影响结果。服务器端使用</w:t>
      </w:r>
      <w:r>
        <w:t xml:space="preserve"> </w:t>
      </w:r>
      <w:proofErr w:type="spellStart"/>
      <w:r>
        <w:t>Slurm</w:t>
      </w:r>
      <w:proofErr w:type="spellEnd"/>
      <w:r>
        <w:t xml:space="preserve"> </w:t>
      </w:r>
      <w:r>
        <w:t>作业提交模型评估和训练任务，训练脚本统一从项目根目录进入对应子目录，日志输出到</w:t>
      </w:r>
      <w:r>
        <w:t xml:space="preserve"> logs </w:t>
      </w:r>
      <w:r>
        <w:t>目录，模型输出到</w:t>
      </w:r>
      <w:r>
        <w:t xml:space="preserve"> </w:t>
      </w:r>
      <w:proofErr w:type="spellStart"/>
      <w:r>
        <w:t>fsd</w:t>
      </w:r>
      <w:proofErr w:type="spellEnd"/>
      <w:r>
        <w:t xml:space="preserve">/output </w:t>
      </w:r>
      <w:r>
        <w:t>或</w:t>
      </w:r>
      <w:r>
        <w:t xml:space="preserve"> </w:t>
      </w:r>
      <w:proofErr w:type="spellStart"/>
      <w:r>
        <w:t>stay_positive_runs</w:t>
      </w:r>
      <w:proofErr w:type="spellEnd"/>
      <w:r>
        <w:t xml:space="preserve"> </w:t>
      </w:r>
      <w:r>
        <w:t>等固定位置。</w:t>
      </w:r>
    </w:p>
    <w:p w14:paraId="5F38ADB9" w14:textId="77777777" w:rsidR="00D324BB" w:rsidRDefault="00000000">
      <w:pPr>
        <w:pStyle w:val="21"/>
        <w:ind w:firstLine="560"/>
      </w:pPr>
      <w:r>
        <w:t xml:space="preserve">FSD </w:t>
      </w:r>
      <w:r>
        <w:t>与联合训练作业采用单卡</w:t>
      </w:r>
      <w:r>
        <w:t xml:space="preserve"> GPU </w:t>
      </w:r>
      <w:r>
        <w:t>设置，</w:t>
      </w:r>
      <w:proofErr w:type="spellStart"/>
      <w:r>
        <w:t>Slurm</w:t>
      </w:r>
      <w:proofErr w:type="spellEnd"/>
      <w:r>
        <w:t xml:space="preserve"> </w:t>
      </w:r>
      <w:r>
        <w:t>中配置</w:t>
      </w:r>
      <w:r>
        <w:t xml:space="preserve"> gpu:1</w:t>
      </w:r>
      <w:r>
        <w:t>、</w:t>
      </w:r>
      <w:proofErr w:type="spellStart"/>
      <w:r>
        <w:t>cpus</w:t>
      </w:r>
      <w:proofErr w:type="spellEnd"/>
      <w:r>
        <w:t>-per-task=8</w:t>
      </w:r>
      <w:r>
        <w:t>、</w:t>
      </w:r>
      <w:r>
        <w:t>mem=64G</w:t>
      </w:r>
      <w:r>
        <w:t>、最长运行时间</w:t>
      </w:r>
      <w:r>
        <w:t xml:space="preserve"> 24:00:00</w:t>
      </w:r>
      <w:r>
        <w:t>，并在训练入口设置</w:t>
      </w:r>
      <w:r>
        <w:t xml:space="preserve"> GPU_NUM=1</w:t>
      </w:r>
      <w:r>
        <w:t>、</w:t>
      </w:r>
      <w:r>
        <w:t>WORLD_SIZE=1</w:t>
      </w:r>
      <w:r>
        <w:t>、</w:t>
      </w:r>
      <w:r>
        <w:t>NUM_WORKERS=8</w:t>
      </w:r>
      <w:r>
        <w:t>、</w:t>
      </w:r>
      <w:r>
        <w:t>SEED=42</w:t>
      </w:r>
      <w:r>
        <w:t>。</w:t>
      </w:r>
      <w:r>
        <w:t xml:space="preserve">Stay-Positive </w:t>
      </w:r>
      <w:r>
        <w:t>的</w:t>
      </w:r>
      <w:r>
        <w:t xml:space="preserve"> ADM </w:t>
      </w:r>
      <w:r>
        <w:t>扩展评估资源需求较低，配置</w:t>
      </w:r>
      <w:r>
        <w:t xml:space="preserve"> gpu:1</w:t>
      </w:r>
      <w:r>
        <w:t>、</w:t>
      </w:r>
      <w:proofErr w:type="spellStart"/>
      <w:r>
        <w:t>cpus</w:t>
      </w:r>
      <w:proofErr w:type="spellEnd"/>
      <w:r>
        <w:t>-per-task=4</w:t>
      </w:r>
      <w:r>
        <w:t>、</w:t>
      </w:r>
      <w:r>
        <w:t>mem=16G</w:t>
      </w:r>
      <w:r>
        <w:t>、最长运行时间</w:t>
      </w:r>
      <w:r>
        <w:t xml:space="preserve"> 02:00:00</w:t>
      </w:r>
      <w:r>
        <w:t>。这样的资源设置能够覆盖本研究中的</w:t>
      </w:r>
      <w:r>
        <w:t xml:space="preserve"> 10000 step </w:t>
      </w:r>
      <w:r>
        <w:t>微调、联合训练和单模型打分任务，也便于在答辩或复核时说明</w:t>
      </w:r>
      <w:r>
        <w:lastRenderedPageBreak/>
        <w:t>每组实验的运行边界。</w:t>
      </w:r>
    </w:p>
    <w:p w14:paraId="1C6D873F" w14:textId="77777777" w:rsidR="00D324BB" w:rsidRDefault="00000000">
      <w:pPr>
        <w:pStyle w:val="21"/>
        <w:ind w:firstLine="560"/>
      </w:pPr>
      <w:r>
        <w:t>依赖方面，</w:t>
      </w:r>
      <w:r>
        <w:t xml:space="preserve">FSD </w:t>
      </w:r>
      <w:r>
        <w:t>主要依赖</w:t>
      </w:r>
      <w:r>
        <w:t xml:space="preserve"> torch</w:t>
      </w:r>
      <w:r>
        <w:t>、</w:t>
      </w:r>
      <w:proofErr w:type="spellStart"/>
      <w:r>
        <w:t>torchvision</w:t>
      </w:r>
      <w:proofErr w:type="spellEnd"/>
      <w:r>
        <w:t>、</w:t>
      </w:r>
      <w:proofErr w:type="spellStart"/>
      <w:r>
        <w:t>torchmetrics</w:t>
      </w:r>
      <w:proofErr w:type="spellEnd"/>
      <w:r>
        <w:t>、</w:t>
      </w:r>
      <w:proofErr w:type="spellStart"/>
      <w:r>
        <w:t>timm</w:t>
      </w:r>
      <w:proofErr w:type="spellEnd"/>
      <w:r>
        <w:t>、</w:t>
      </w:r>
      <w:proofErr w:type="spellStart"/>
      <w:r>
        <w:t>einops</w:t>
      </w:r>
      <w:proofErr w:type="spellEnd"/>
      <w:r>
        <w:t>、</w:t>
      </w:r>
      <w:r>
        <w:t>dill</w:t>
      </w:r>
      <w:r>
        <w:t>、</w:t>
      </w:r>
      <w:proofErr w:type="spellStart"/>
      <w:r>
        <w:t>tqdm</w:t>
      </w:r>
      <w:proofErr w:type="spellEnd"/>
      <w:r>
        <w:t>、</w:t>
      </w:r>
      <w:r>
        <w:t xml:space="preserve">scikit-learn </w:t>
      </w:r>
      <w:r>
        <w:t>与</w:t>
      </w:r>
      <w:r>
        <w:t xml:space="preserve"> matplotlib</w:t>
      </w:r>
      <w:r>
        <w:t>；</w:t>
      </w:r>
      <w:r>
        <w:t xml:space="preserve">Stay-Positive </w:t>
      </w:r>
      <w:r>
        <w:t>主要使用其官方测试代码和</w:t>
      </w:r>
      <w:proofErr w:type="gramStart"/>
      <w:r>
        <w:t>预训练</w:t>
      </w:r>
      <w:proofErr w:type="gramEnd"/>
      <w:r>
        <w:t>权重目录。本文没有把模型权重和原始数据直接写入论文或源码包，而是通过</w:t>
      </w:r>
      <w:r>
        <w:t xml:space="preserve"> checkpoint </w:t>
      </w:r>
      <w:r>
        <w:t>路径、数据目录结构和运行脚本记录复现实验所需的位置关系。</w:t>
      </w:r>
    </w:p>
    <w:p w14:paraId="30EA4B16" w14:textId="77777777" w:rsidR="00D324BB" w:rsidRDefault="00000000">
      <w:pPr>
        <w:pStyle w:val="4"/>
      </w:pPr>
      <w:r>
        <w:t>实验</w:t>
      </w:r>
      <w:proofErr w:type="gramStart"/>
      <w:r>
        <w:t>运行台</w:t>
      </w:r>
      <w:proofErr w:type="gramEnd"/>
      <w:r>
        <w:t>账补充</w:t>
      </w:r>
    </w:p>
    <w:p w14:paraId="274F649C" w14:textId="77777777" w:rsidR="00D324BB" w:rsidRDefault="00000000">
      <w:pPr>
        <w:pStyle w:val="21"/>
        <w:ind w:firstLine="560"/>
      </w:pPr>
      <w:r>
        <w:t>本文所有长时间实验都按照</w:t>
      </w:r>
      <w:r>
        <w:t>“</w:t>
      </w:r>
      <w:r>
        <w:t>脚本入口、资源配置、输入数据、输出文件、日志检查</w:t>
      </w:r>
      <w:r>
        <w:t>”</w:t>
      </w:r>
      <w:r>
        <w:t>五个环节记录。以</w:t>
      </w:r>
      <w:r>
        <w:t xml:space="preserve"> FSD </w:t>
      </w:r>
      <w:r>
        <w:t>评估为例，脚本入口为</w:t>
      </w:r>
      <w:r>
        <w:t xml:space="preserve"> fsd/test.py </w:t>
      </w:r>
      <w:r>
        <w:t>或封装后的</w:t>
      </w:r>
      <w:r>
        <w:t xml:space="preserve"> fsd/scripts/eval_*.sh</w:t>
      </w:r>
      <w:r>
        <w:t>，输入包括</w:t>
      </w:r>
      <w:r>
        <w:t xml:space="preserve"> data/</w:t>
      </w:r>
      <w:proofErr w:type="spellStart"/>
      <w:r>
        <w:t>GenImage</w:t>
      </w:r>
      <w:proofErr w:type="spellEnd"/>
      <w:r>
        <w:t xml:space="preserve"> </w:t>
      </w:r>
      <w:r>
        <w:t>下的真实图像、目标生成器图像和</w:t>
      </w:r>
      <w:r>
        <w:t xml:space="preserve"> checkpoints/</w:t>
      </w:r>
      <w:proofErr w:type="spellStart"/>
      <w:r>
        <w:t>fsd</w:t>
      </w:r>
      <w:proofErr w:type="spellEnd"/>
      <w:r>
        <w:t xml:space="preserve"> </w:t>
      </w:r>
      <w:r>
        <w:t>下的</w:t>
      </w:r>
      <w:r>
        <w:t xml:space="preserve"> converted checkpoint</w:t>
      </w:r>
      <w:r>
        <w:t>，输出包括</w:t>
      </w:r>
      <w:r>
        <w:t xml:space="preserve"> Accuracy</w:t>
      </w:r>
      <w:r>
        <w:t>、</w:t>
      </w:r>
      <w:r>
        <w:t xml:space="preserve">AP </w:t>
      </w:r>
      <w:r>
        <w:t>以及</w:t>
      </w:r>
      <w:proofErr w:type="gramStart"/>
      <w:r>
        <w:t>样本级</w:t>
      </w:r>
      <w:proofErr w:type="gramEnd"/>
      <w:r>
        <w:t>分数</w:t>
      </w:r>
      <w:r>
        <w:t xml:space="preserve"> CSV</w:t>
      </w:r>
      <w:r>
        <w:t>。以训练任务为例，脚本入口为</w:t>
      </w:r>
      <w:r>
        <w:t xml:space="preserve"> fsd/train.py </w:t>
      </w:r>
      <w:r>
        <w:t>或</w:t>
      </w:r>
      <w:r>
        <w:t xml:space="preserve"> fsd/train_joint.py</w:t>
      </w:r>
      <w:r>
        <w:t>，输出包括训练日志、</w:t>
      </w:r>
      <w:r>
        <w:t xml:space="preserve">5000/10000 step checkpoint </w:t>
      </w:r>
      <w:r>
        <w:t>和闭集评估结果。</w:t>
      </w:r>
    </w:p>
    <w:p w14:paraId="2BD37171" w14:textId="77777777" w:rsidR="00D324BB" w:rsidRDefault="00000000">
      <w:pPr>
        <w:pStyle w:val="21"/>
        <w:ind w:firstLine="560"/>
      </w:pPr>
      <w:r>
        <w:t>本地部署时重点确认三类路径：第一，</w:t>
      </w:r>
      <w:proofErr w:type="spellStart"/>
      <w:r>
        <w:t>data_root</w:t>
      </w:r>
      <w:proofErr w:type="spellEnd"/>
      <w:r>
        <w:t xml:space="preserve"> </w:t>
      </w:r>
      <w:r>
        <w:t>是否指向</w:t>
      </w:r>
      <w:r>
        <w:t xml:space="preserve"> data/</w:t>
      </w:r>
      <w:proofErr w:type="spellStart"/>
      <w:r>
        <w:t>GenImage</w:t>
      </w:r>
      <w:proofErr w:type="spellEnd"/>
      <w:r>
        <w:t>；第二，</w:t>
      </w:r>
      <w:r>
        <w:t xml:space="preserve">checkpoint </w:t>
      </w:r>
      <w:r>
        <w:t>是否指向</w:t>
      </w:r>
      <w:r>
        <w:t xml:space="preserve"> checkpoints/</w:t>
      </w:r>
      <w:proofErr w:type="spellStart"/>
      <w:r>
        <w:t>fsd</w:t>
      </w:r>
      <w:proofErr w:type="spellEnd"/>
      <w:r>
        <w:t>/resnet50_exclude_adm_step[200000]_</w:t>
      </w:r>
      <w:proofErr w:type="spellStart"/>
      <w:r>
        <w:t>converted.pth</w:t>
      </w:r>
      <w:proofErr w:type="spellEnd"/>
      <w:r>
        <w:t xml:space="preserve"> </w:t>
      </w:r>
      <w:r>
        <w:t>等真实文件；第三，输出目录是否可写，例如</w:t>
      </w:r>
      <w:r>
        <w:t xml:space="preserve"> </w:t>
      </w:r>
      <w:proofErr w:type="spellStart"/>
      <w:r>
        <w:t>fsd</w:t>
      </w:r>
      <w:proofErr w:type="spellEnd"/>
      <w:r>
        <w:t>/output/finetune_adm_stage1</w:t>
      </w:r>
      <w:r>
        <w:t>、</w:t>
      </w:r>
      <w:proofErr w:type="spellStart"/>
      <w:r>
        <w:t>fsd</w:t>
      </w:r>
      <w:proofErr w:type="spellEnd"/>
      <w:r>
        <w:t xml:space="preserve">/output/joint_sp_stage1 </w:t>
      </w:r>
      <w:r>
        <w:t>和</w:t>
      </w:r>
      <w:r>
        <w:t xml:space="preserve"> </w:t>
      </w:r>
      <w:proofErr w:type="spellStart"/>
      <w:r>
        <w:t>fsd</w:t>
      </w:r>
      <w:proofErr w:type="spellEnd"/>
      <w:r>
        <w:t>/output/joint_stage2_min</w:t>
      </w:r>
      <w:r>
        <w:t>。服务器部署时还需要确认</w:t>
      </w:r>
      <w:r>
        <w:t xml:space="preserve"> </w:t>
      </w:r>
      <w:proofErr w:type="spellStart"/>
      <w:r>
        <w:t>Slurm</w:t>
      </w:r>
      <w:proofErr w:type="spellEnd"/>
      <w:r>
        <w:t xml:space="preserve"> </w:t>
      </w:r>
      <w:r>
        <w:t>作业日志路径</w:t>
      </w:r>
      <w:r>
        <w:t xml:space="preserve"> logs/*.out </w:t>
      </w:r>
      <w:r>
        <w:t>与</w:t>
      </w:r>
      <w:r>
        <w:t xml:space="preserve"> logs/*.err </w:t>
      </w:r>
      <w:r>
        <w:t>是否存在，训练是否在登录节点之外的</w:t>
      </w:r>
      <w:r>
        <w:t xml:space="preserve"> GPU </w:t>
      </w:r>
      <w:r>
        <w:t>节点运行。</w:t>
      </w:r>
    </w:p>
    <w:p w14:paraId="69B3BB70" w14:textId="77777777" w:rsidR="00D324BB" w:rsidRDefault="00000000">
      <w:pPr>
        <w:pStyle w:val="21"/>
        <w:ind w:firstLine="560"/>
      </w:pPr>
      <w:r>
        <w:lastRenderedPageBreak/>
        <w:t>为了降低复现实验中的偶然性，本文在</w:t>
      </w:r>
      <w:r>
        <w:t xml:space="preserve"> FSD </w:t>
      </w:r>
      <w:r>
        <w:t>与联合训练中统</w:t>
      </w:r>
      <w:proofErr w:type="gramStart"/>
      <w:r>
        <w:t>一</w:t>
      </w:r>
      <w:proofErr w:type="gramEnd"/>
      <w:r>
        <w:t>使用</w:t>
      </w:r>
      <w:r>
        <w:t xml:space="preserve"> SEED=42</w:t>
      </w:r>
      <w:r>
        <w:t>，单卡训练均设置</w:t>
      </w:r>
      <w:r>
        <w:t xml:space="preserve"> GPU_NUM=1</w:t>
      </w:r>
      <w:r>
        <w:t>，数据加载线程为</w:t>
      </w:r>
      <w:r>
        <w:t xml:space="preserve"> NUM_WORKERS=8</w:t>
      </w:r>
      <w:r>
        <w:t>。虽然这些设置不能完全消除深度学习训练中的随机性，但可以保证不同阶段实验在资源规模、数据入口和训练步数上具有可比较性。</w:t>
      </w:r>
    </w:p>
    <w:p w14:paraId="2F2AAB27" w14:textId="77777777" w:rsidR="00000000" w:rsidRDefault="00000000" w:rsidP="00B00DFA">
      <w:pPr>
        <w:pStyle w:val="30"/>
        <w:ind w:leftChars="-4" w:left="0" w:hangingChars="4" w:hanging="11"/>
      </w:pPr>
      <w:bookmarkStart w:id="31" w:name="_Toc229406692"/>
      <w:r>
        <w:t>数据集与数据组织方式</w:t>
      </w:r>
      <w:bookmarkEnd w:id="31"/>
    </w:p>
    <w:p w14:paraId="12F4CD7D" w14:textId="77777777" w:rsidR="00000000" w:rsidRDefault="00000000">
      <w:pPr>
        <w:pStyle w:val="21"/>
        <w:ind w:firstLine="560"/>
      </w:pPr>
      <w:r>
        <w:t>实验数据主要来自</w:t>
      </w:r>
      <w:r>
        <w:t xml:space="preserve"> </w:t>
      </w:r>
      <w:proofErr w:type="spellStart"/>
      <w:r>
        <w:t>GenImage</w:t>
      </w:r>
      <w:proofErr w:type="spellEnd"/>
      <w:r>
        <w:t xml:space="preserve"> </w:t>
      </w:r>
      <w:r>
        <w:t>数据集，涉及真实图像以及</w:t>
      </w:r>
      <w:r>
        <w:t xml:space="preserve"> Midjourney</w:t>
      </w:r>
      <w:r>
        <w:t>、</w:t>
      </w:r>
      <w:r>
        <w:t>Stable Diffusion</w:t>
      </w:r>
      <w:r>
        <w:t>、</w:t>
      </w:r>
      <w:r>
        <w:t>ADM</w:t>
      </w:r>
      <w:r>
        <w:t>、</w:t>
      </w:r>
      <w:proofErr w:type="spellStart"/>
      <w:r>
        <w:t>BigGAN</w:t>
      </w:r>
      <w:proofErr w:type="spellEnd"/>
      <w:r>
        <w:t>、</w:t>
      </w:r>
      <w:r>
        <w:t>GLIDE</w:t>
      </w:r>
      <w:r>
        <w:t>、</w:t>
      </w:r>
      <w:r>
        <w:t xml:space="preserve">VQDM </w:t>
      </w:r>
      <w:r>
        <w:t>等生成器类别。不同的方法所对应的输入数据形式并不相同，所以本文在实验设计中对</w:t>
      </w:r>
      <w:r>
        <w:t>FSD</w:t>
      </w:r>
      <w:r>
        <w:t>、</w:t>
      </w:r>
      <w:r>
        <w:t>Stay-Positive</w:t>
      </w:r>
      <w:r>
        <w:t>和联合训练分别整理出对应的列表、样本路径和元数据文件。对不可读的图像训练和评价脚本会发出警告并跳过，从而保证流程可以继续进行。</w:t>
      </w:r>
    </w:p>
    <w:p w14:paraId="547BF17A" w14:textId="77777777" w:rsidR="00D324BB" w:rsidRDefault="00000000">
      <w:pPr>
        <w:pStyle w:val="4"/>
      </w:pPr>
      <w:r>
        <w:t>数据组织与输入文件补充</w:t>
      </w:r>
    </w:p>
    <w:p w14:paraId="31EBB096" w14:textId="77777777" w:rsidR="00D324BB" w:rsidRDefault="00000000">
      <w:pPr>
        <w:pStyle w:val="21"/>
        <w:ind w:firstLine="560"/>
      </w:pPr>
      <w:proofErr w:type="spellStart"/>
      <w:r>
        <w:t>GenImage</w:t>
      </w:r>
      <w:proofErr w:type="spellEnd"/>
      <w:r>
        <w:t xml:space="preserve"> </w:t>
      </w:r>
      <w:r>
        <w:t>数据在实验中按照</w:t>
      </w:r>
      <w:r>
        <w:t xml:space="preserve"> real</w:t>
      </w:r>
      <w:r>
        <w:t>、</w:t>
      </w:r>
      <w:r>
        <w:t>ADM</w:t>
      </w:r>
      <w:r>
        <w:t>、</w:t>
      </w:r>
      <w:proofErr w:type="spellStart"/>
      <w:r>
        <w:t>BigGAN</w:t>
      </w:r>
      <w:proofErr w:type="spellEnd"/>
      <w:r>
        <w:t>、</w:t>
      </w:r>
      <w:r>
        <w:t>glide</w:t>
      </w:r>
      <w:r>
        <w:t>、</w:t>
      </w:r>
      <w:r>
        <w:t>Midjourney</w:t>
      </w:r>
      <w:r>
        <w:t>、</w:t>
      </w:r>
      <w:r>
        <w:t>SD</w:t>
      </w:r>
      <w:r>
        <w:t>、</w:t>
      </w:r>
      <w:r>
        <w:t xml:space="preserve">VQDM </w:t>
      </w:r>
      <w:r>
        <w:t>等类别组织，</w:t>
      </w:r>
      <w:r>
        <w:t xml:space="preserve">FSD </w:t>
      </w:r>
      <w:r>
        <w:t>训练和评估脚本会根据</w:t>
      </w:r>
      <w:r>
        <w:t xml:space="preserve"> </w:t>
      </w:r>
      <w:proofErr w:type="spellStart"/>
      <w:r>
        <w:t>data_root</w:t>
      </w:r>
      <w:proofErr w:type="spellEnd"/>
      <w:r>
        <w:t xml:space="preserve"> </w:t>
      </w:r>
      <w:r>
        <w:t>与类别名拼接</w:t>
      </w:r>
      <w:r>
        <w:t xml:space="preserve"> train/</w:t>
      </w:r>
      <w:proofErr w:type="spellStart"/>
      <w:r>
        <w:t>val</w:t>
      </w:r>
      <w:proofErr w:type="spellEnd"/>
      <w:r>
        <w:t xml:space="preserve"> </w:t>
      </w:r>
      <w:r>
        <w:t>子目录。真实图像统一作为</w:t>
      </w:r>
      <w:r>
        <w:t xml:space="preserve"> real </w:t>
      </w:r>
      <w:r>
        <w:t>类，伪造图像按照生成器类别进入不同目录。为了避免不同方法之间输入格式不一致，本文额外构建了</w:t>
      </w:r>
      <w:r>
        <w:t xml:space="preserve"> </w:t>
      </w:r>
      <w:proofErr w:type="spellStart"/>
      <w:r>
        <w:t>stay_positive_runs</w:t>
      </w:r>
      <w:proofErr w:type="spellEnd"/>
      <w:r>
        <w:t xml:space="preserve"> </w:t>
      </w:r>
      <w:r>
        <w:t>下的</w:t>
      </w:r>
      <w:r>
        <w:t xml:space="preserve"> real_val.csv</w:t>
      </w:r>
      <w:r>
        <w:t>、</w:t>
      </w:r>
      <w:r>
        <w:t>adm_val.csv</w:t>
      </w:r>
      <w:r>
        <w:t>、</w:t>
      </w:r>
      <w:r>
        <w:t>real_scores.csv</w:t>
      </w:r>
      <w:r>
        <w:t>、</w:t>
      </w:r>
      <w:r>
        <w:t xml:space="preserve">adm_scores.csv </w:t>
      </w:r>
      <w:r>
        <w:t>等文件，用于</w:t>
      </w:r>
      <w:r>
        <w:t xml:space="preserve"> Stay-Positive </w:t>
      </w:r>
      <w:r>
        <w:t>的打分和阈值校准。</w:t>
      </w:r>
    </w:p>
    <w:p w14:paraId="39E2271C" w14:textId="77777777" w:rsidR="00D324BB" w:rsidRDefault="00000000">
      <w:pPr>
        <w:pStyle w:val="21"/>
        <w:ind w:firstLine="560"/>
      </w:pPr>
      <w:r>
        <w:t>联合训练进一步使用</w:t>
      </w:r>
      <w:r>
        <w:t xml:space="preserve"> analysis/joint_training_metadata.csv </w:t>
      </w:r>
      <w:r>
        <w:t>与</w:t>
      </w:r>
      <w:r>
        <w:t xml:space="preserve"> analysis/joint_training_metadata_stage2.csv </w:t>
      </w:r>
      <w:r>
        <w:t>作为</w:t>
      </w:r>
      <w:proofErr w:type="gramStart"/>
      <w:r>
        <w:t>样本级</w:t>
      </w:r>
      <w:proofErr w:type="gramEnd"/>
      <w:r>
        <w:t>元数据入口。元数据</w:t>
      </w:r>
      <w:r>
        <w:lastRenderedPageBreak/>
        <w:t>中除</w:t>
      </w:r>
      <w:r>
        <w:t xml:space="preserve"> </w:t>
      </w:r>
      <w:proofErr w:type="spellStart"/>
      <w:r>
        <w:t>image_path</w:t>
      </w:r>
      <w:proofErr w:type="spellEnd"/>
      <w:r>
        <w:t>、</w:t>
      </w:r>
      <w:r>
        <w:t>split</w:t>
      </w:r>
      <w:r>
        <w:t>、</w:t>
      </w:r>
      <w:r>
        <w:t>generator</w:t>
      </w:r>
      <w:r>
        <w:t>、</w:t>
      </w:r>
      <w:r>
        <w:t xml:space="preserve">label </w:t>
      </w:r>
      <w:r>
        <w:t>等基础字段外，还包含</w:t>
      </w:r>
      <w:r>
        <w:t xml:space="preserve"> </w:t>
      </w:r>
      <w:proofErr w:type="spellStart"/>
      <w:r>
        <w:t>sp_score_raw</w:t>
      </w:r>
      <w:proofErr w:type="spellEnd"/>
      <w:r>
        <w:t>、</w:t>
      </w:r>
      <w:proofErr w:type="spellStart"/>
      <w:r>
        <w:t>sp_prob_calibrated</w:t>
      </w:r>
      <w:proofErr w:type="spellEnd"/>
      <w:r>
        <w:t>、</w:t>
      </w:r>
      <w:proofErr w:type="spellStart"/>
      <w:r>
        <w:t>sp_pred_calibrated</w:t>
      </w:r>
      <w:proofErr w:type="spellEnd"/>
      <w:r>
        <w:t>、</w:t>
      </w:r>
      <w:proofErr w:type="spellStart"/>
      <w:r>
        <w:t>sp_conflict_flag</w:t>
      </w:r>
      <w:proofErr w:type="spellEnd"/>
      <w:r>
        <w:t>、</w:t>
      </w:r>
      <w:proofErr w:type="spellStart"/>
      <w:r>
        <w:t>fsd_base_pred</w:t>
      </w:r>
      <w:proofErr w:type="spellEnd"/>
      <w:r>
        <w:t>、</w:t>
      </w:r>
      <w:proofErr w:type="spellStart"/>
      <w:r>
        <w:t>fsd_base_score</w:t>
      </w:r>
      <w:proofErr w:type="spellEnd"/>
      <w:r>
        <w:t>、</w:t>
      </w:r>
      <w:r>
        <w:t xml:space="preserve">LVLM </w:t>
      </w:r>
      <w:r>
        <w:t>结构化标签以及</w:t>
      </w:r>
      <w:r>
        <w:t xml:space="preserve"> </w:t>
      </w:r>
      <w:proofErr w:type="spellStart"/>
      <w:r>
        <w:t>hard_weight</w:t>
      </w:r>
      <w:proofErr w:type="spellEnd"/>
      <w:r>
        <w:t>。这样可以把单模型打分、冲突样本筛选和语义标签统一到</w:t>
      </w:r>
      <w:r>
        <w:t xml:space="preserve"> FSD </w:t>
      </w:r>
      <w:r>
        <w:t>训练过程，而不是只停留在结果表格层面。</w:t>
      </w:r>
    </w:p>
    <w:p w14:paraId="340334FD" w14:textId="77777777" w:rsidR="00D324BB" w:rsidRDefault="00000000">
      <w:pPr>
        <w:pStyle w:val="4"/>
      </w:pPr>
      <w:r>
        <w:t>联合训练</w:t>
      </w:r>
      <w:r>
        <w:t xml:space="preserve"> </w:t>
      </w:r>
      <w:r w:rsidRPr="00E14D58">
        <w:rPr>
          <w:rFonts w:ascii="Times New Roman" w:hAnsi="Times New Roman"/>
        </w:rPr>
        <w:t>metadata</w:t>
      </w:r>
      <w:r>
        <w:t xml:space="preserve"> </w:t>
      </w:r>
      <w:r>
        <w:t>字段说明</w:t>
      </w:r>
    </w:p>
    <w:p w14:paraId="7A14A340" w14:textId="77777777" w:rsidR="00D324BB" w:rsidRDefault="00000000">
      <w:pPr>
        <w:pStyle w:val="21"/>
        <w:ind w:firstLine="560"/>
      </w:pPr>
      <w:r>
        <w:t xml:space="preserve">metadata </w:t>
      </w:r>
      <w:r>
        <w:t>中的</w:t>
      </w:r>
      <w:r>
        <w:t xml:space="preserve"> </w:t>
      </w:r>
      <w:proofErr w:type="spellStart"/>
      <w:r>
        <w:t>image_path</w:t>
      </w:r>
      <w:proofErr w:type="spellEnd"/>
      <w:r>
        <w:t>、</w:t>
      </w:r>
      <w:r>
        <w:t>split</w:t>
      </w:r>
      <w:r>
        <w:t>、</w:t>
      </w:r>
      <w:r>
        <w:t xml:space="preserve">generator </w:t>
      </w:r>
      <w:r>
        <w:t>和</w:t>
      </w:r>
      <w:r>
        <w:t xml:space="preserve"> label </w:t>
      </w:r>
      <w:r>
        <w:t>用于定位样本和</w:t>
      </w:r>
      <w:proofErr w:type="gramStart"/>
      <w:r>
        <w:t>主任务</w:t>
      </w:r>
      <w:proofErr w:type="gramEnd"/>
      <w:r>
        <w:t>真假标签；</w:t>
      </w:r>
      <w:proofErr w:type="spellStart"/>
      <w:r>
        <w:t>sp_score_raw</w:t>
      </w:r>
      <w:proofErr w:type="spellEnd"/>
      <w:r>
        <w:t xml:space="preserve"> </w:t>
      </w:r>
      <w:r>
        <w:t>保存</w:t>
      </w:r>
      <w:r>
        <w:t xml:space="preserve"> Stay-Positive </w:t>
      </w:r>
      <w:r>
        <w:t>原始输出，</w:t>
      </w:r>
      <w:proofErr w:type="spellStart"/>
      <w:r>
        <w:t>sp_prob_calibrated</w:t>
      </w:r>
      <w:proofErr w:type="spellEnd"/>
      <w:r>
        <w:t xml:space="preserve"> </w:t>
      </w:r>
      <w:r>
        <w:t>保存经过阈值校准或概率化处理后的分数，</w:t>
      </w:r>
      <w:proofErr w:type="spellStart"/>
      <w:r>
        <w:t>sp_pred_default</w:t>
      </w:r>
      <w:proofErr w:type="spellEnd"/>
      <w:r>
        <w:t xml:space="preserve"> </w:t>
      </w:r>
      <w:r>
        <w:t>与</w:t>
      </w:r>
      <w:r>
        <w:t xml:space="preserve"> </w:t>
      </w:r>
      <w:proofErr w:type="spellStart"/>
      <w:r>
        <w:t>sp_pred_calibrated</w:t>
      </w:r>
      <w:proofErr w:type="spellEnd"/>
      <w:r>
        <w:t xml:space="preserve"> </w:t>
      </w:r>
      <w:r>
        <w:t>分别对应默认阈值和校准阈值下的预测结果；</w:t>
      </w:r>
      <w:proofErr w:type="spellStart"/>
      <w:r>
        <w:t>sp_conflict_flag</w:t>
      </w:r>
      <w:proofErr w:type="spellEnd"/>
      <w:r>
        <w:t xml:space="preserve"> </w:t>
      </w:r>
      <w:r>
        <w:t>用来标记是否属于</w:t>
      </w:r>
      <w:r>
        <w:t xml:space="preserve"> SP </w:t>
      </w:r>
      <w:r>
        <w:t>与</w:t>
      </w:r>
      <w:r>
        <w:t xml:space="preserve"> FSD </w:t>
      </w:r>
      <w:r>
        <w:t>判断不一致的样本。</w:t>
      </w:r>
    </w:p>
    <w:p w14:paraId="04C7CA2F" w14:textId="77777777" w:rsidR="00D324BB" w:rsidRDefault="00000000">
      <w:pPr>
        <w:pStyle w:val="21"/>
        <w:ind w:firstLine="560"/>
      </w:pPr>
      <w:r>
        <w:t xml:space="preserve">LVLM </w:t>
      </w:r>
      <w:r>
        <w:t>相关字段采用多标签形式，包括</w:t>
      </w:r>
      <w:r>
        <w:t xml:space="preserve"> </w:t>
      </w:r>
      <w:proofErr w:type="spellStart"/>
      <w:r>
        <w:t>lvlm_has_text_artifact</w:t>
      </w:r>
      <w:proofErr w:type="spellEnd"/>
      <w:r>
        <w:t>、</w:t>
      </w:r>
      <w:proofErr w:type="spellStart"/>
      <w:r>
        <w:t>lvlm_has_layout_conflict</w:t>
      </w:r>
      <w:proofErr w:type="spellEnd"/>
      <w:r>
        <w:t>、</w:t>
      </w:r>
      <w:proofErr w:type="spellStart"/>
      <w:r>
        <w:t>lvlm_has_structure_error</w:t>
      </w:r>
      <w:proofErr w:type="spellEnd"/>
      <w:r>
        <w:t>、</w:t>
      </w:r>
      <w:proofErr w:type="spellStart"/>
      <w:r>
        <w:t>lvlm_has_bio_detail_error</w:t>
      </w:r>
      <w:proofErr w:type="spellEnd"/>
      <w:r>
        <w:t>、</w:t>
      </w:r>
      <w:proofErr w:type="spellStart"/>
      <w:r>
        <w:t>lvlm_has_patch_or_smooth</w:t>
      </w:r>
      <w:proofErr w:type="spellEnd"/>
      <w:r>
        <w:t xml:space="preserve"> </w:t>
      </w:r>
      <w:r>
        <w:t>和</w:t>
      </w:r>
      <w:r>
        <w:t xml:space="preserve"> </w:t>
      </w:r>
      <w:proofErr w:type="spellStart"/>
      <w:r>
        <w:t>lvlm_confidence</w:t>
      </w:r>
      <w:proofErr w:type="spellEnd"/>
      <w:r>
        <w:t>。这样的字段设计比单个</w:t>
      </w:r>
      <w:r>
        <w:t>“</w:t>
      </w:r>
      <w:r>
        <w:t>是否异常</w:t>
      </w:r>
      <w:r>
        <w:t>”</w:t>
      </w:r>
      <w:r>
        <w:t>标签更细，因为</w:t>
      </w:r>
      <w:r>
        <w:t xml:space="preserve"> ADM </w:t>
      </w:r>
      <w:r>
        <w:t>困难样本可能同时存在伪文本、结构连接和局部修补等多种问题。</w:t>
      </w:r>
      <w:proofErr w:type="spellStart"/>
      <w:r>
        <w:t>hard_weight</w:t>
      </w:r>
      <w:proofErr w:type="spellEnd"/>
      <w:r>
        <w:t xml:space="preserve"> </w:t>
      </w:r>
      <w:r>
        <w:t>则用于把</w:t>
      </w:r>
      <w:proofErr w:type="gramStart"/>
      <w:r>
        <w:t>强冲突</w:t>
      </w:r>
      <w:proofErr w:type="gramEnd"/>
      <w:r>
        <w:t>样本和人工确认困难样本传递</w:t>
      </w:r>
      <w:proofErr w:type="gramStart"/>
      <w:r>
        <w:t>给训练</w:t>
      </w:r>
      <w:proofErr w:type="gramEnd"/>
      <w:r>
        <w:t>过程，使模型在损失计算时对这些样本保留更高关注。</w:t>
      </w:r>
    </w:p>
    <w:p w14:paraId="7FA43155" w14:textId="77777777" w:rsidR="00D324BB" w:rsidRDefault="00000000">
      <w:pPr>
        <w:pStyle w:val="21"/>
        <w:ind w:firstLine="560"/>
      </w:pPr>
      <w:r>
        <w:t>由于公开数据集中可能存在不可读图像或目录命名差异，训练脚本会对图像读取失败进行跳过处理，分析脚本则以成功导出的</w:t>
      </w:r>
      <w:r>
        <w:t xml:space="preserve"> CSV </w:t>
      </w:r>
      <w:r>
        <w:t>和日志为准。这样做的目的不是回避异常样本，而是保证长时间训练不会因为</w:t>
      </w:r>
      <w:proofErr w:type="gramStart"/>
      <w:r>
        <w:t>单个</w:t>
      </w:r>
      <w:r>
        <w:lastRenderedPageBreak/>
        <w:t>坏图中断</w:t>
      </w:r>
      <w:proofErr w:type="gramEnd"/>
      <w:r>
        <w:t>，同时将实际进入统计和训练的样本记录在结果文件中。</w:t>
      </w:r>
    </w:p>
    <w:p w14:paraId="590575ED" w14:textId="77777777" w:rsidR="00000000" w:rsidRDefault="00000000" w:rsidP="00B00DFA">
      <w:pPr>
        <w:pStyle w:val="30"/>
        <w:ind w:leftChars="-4" w:left="0" w:hangingChars="4" w:hanging="11"/>
      </w:pPr>
      <w:bookmarkStart w:id="32" w:name="_Toc229406693"/>
      <w:r>
        <w:t>评测基准与评价指标</w:t>
      </w:r>
      <w:bookmarkEnd w:id="32"/>
    </w:p>
    <w:p w14:paraId="4189DC3D" w14:textId="77777777" w:rsidR="00000000" w:rsidRDefault="00000000">
      <w:pPr>
        <w:pStyle w:val="21"/>
        <w:ind w:firstLine="560"/>
      </w:pPr>
      <w:r>
        <w:t>本文主要用</w:t>
      </w:r>
      <w:r>
        <w:t xml:space="preserve"> Accuracy </w:t>
      </w:r>
      <w:r>
        <w:t>和</w:t>
      </w:r>
      <w:r>
        <w:t xml:space="preserve"> AP </w:t>
      </w:r>
      <w:r>
        <w:t>这两个任务指标。准确率是用固定阈值下的分类正确率来表示的，平均精度是用不同阈值下的排序能力来衡量的。第二阶段联合验证时，在</w:t>
      </w:r>
      <w:r>
        <w:t>ADM</w:t>
      </w:r>
      <w:r>
        <w:t>上额外记录</w:t>
      </w:r>
      <w:r>
        <w:t>LVLM</w:t>
      </w:r>
      <w:r>
        <w:t>辅助头的多标签</w:t>
      </w:r>
      <w:r>
        <w:t>F1</w:t>
      </w:r>
      <w:r>
        <w:t>，看语义标签是否真的进入训练计算图，并且可以得到可量化的输出。</w:t>
      </w:r>
    </w:p>
    <w:p w14:paraId="60D2F383" w14:textId="77777777" w:rsidR="00D324BB" w:rsidRDefault="00000000">
      <w:pPr>
        <w:pStyle w:val="4"/>
      </w:pPr>
      <w:r>
        <w:t>评价指标与阈值口径补充</w:t>
      </w:r>
    </w:p>
    <w:p w14:paraId="17D4E340" w14:textId="77777777" w:rsidR="00D324BB" w:rsidRDefault="00000000">
      <w:pPr>
        <w:pStyle w:val="21"/>
        <w:ind w:firstLine="560"/>
      </w:pPr>
      <w:r>
        <w:t xml:space="preserve">Accuracy </w:t>
      </w:r>
      <w:r>
        <w:t>反映固定阈值下最终真假判定是否正确，</w:t>
      </w:r>
      <w:r>
        <w:t xml:space="preserve">AP </w:t>
      </w:r>
      <w:r>
        <w:t>则反映模型分数排序能力。二者在</w:t>
      </w:r>
      <w:r>
        <w:t xml:space="preserve"> ADM </w:t>
      </w:r>
      <w:r>
        <w:t>场景中的差异尤其重要：如果</w:t>
      </w:r>
      <w:r>
        <w:t xml:space="preserve"> Accuracy </w:t>
      </w:r>
      <w:r>
        <w:t>较低但</w:t>
      </w:r>
      <w:r>
        <w:t xml:space="preserve"> AP </w:t>
      </w:r>
      <w:r>
        <w:t>仍然较高，说明模型并非完全失去区分能力，而可能是默认阈值与目标生成器分布不匹配。本文因此在</w:t>
      </w:r>
      <w:r>
        <w:t xml:space="preserve"> Stay-Positive </w:t>
      </w:r>
      <w:r>
        <w:t>的</w:t>
      </w:r>
      <w:r>
        <w:t xml:space="preserve"> ADM </w:t>
      </w:r>
      <w:r>
        <w:t>分析中额外记录</w:t>
      </w:r>
      <w:r>
        <w:t xml:space="preserve"> RACC</w:t>
      </w:r>
      <w:r>
        <w:t>、</w:t>
      </w:r>
      <w:r>
        <w:t>FACC</w:t>
      </w:r>
      <w:r>
        <w:t>、</w:t>
      </w:r>
      <w:r>
        <w:t>TP</w:t>
      </w:r>
      <w:r>
        <w:t>、</w:t>
      </w:r>
      <w:r>
        <w:t>TN</w:t>
      </w:r>
      <w:r>
        <w:t>、</w:t>
      </w:r>
      <w:r>
        <w:t>FP</w:t>
      </w:r>
      <w:r>
        <w:t>、</w:t>
      </w:r>
      <w:r>
        <w:t xml:space="preserve">FN </w:t>
      </w:r>
      <w:r>
        <w:t>和最优准确率阈值，用于区分模型排序能力和部署阈值问题。</w:t>
      </w:r>
    </w:p>
    <w:p w14:paraId="5D1ECEFD" w14:textId="77777777" w:rsidR="00D324BB" w:rsidRDefault="00000000">
      <w:pPr>
        <w:pStyle w:val="21"/>
        <w:ind w:firstLine="560"/>
      </w:pPr>
      <w:r>
        <w:t xml:space="preserve">LVLM F1 </w:t>
      </w:r>
      <w:r>
        <w:t>只用于第二阶段辅助头评价，不作为整体真假识别主指标。其作用是检查语义标签是否能够被轻量辅助</w:t>
      </w:r>
      <w:proofErr w:type="gramStart"/>
      <w:r>
        <w:t>头学习</w:t>
      </w:r>
      <w:proofErr w:type="gramEnd"/>
      <w:r>
        <w:t>到，而不是直接证明</w:t>
      </w:r>
      <w:proofErr w:type="gramStart"/>
      <w:r>
        <w:t>主任务</w:t>
      </w:r>
      <w:proofErr w:type="gramEnd"/>
      <w:r>
        <w:t>性能已经显著提升。因此本文在讨论联合训练结果时，将</w:t>
      </w:r>
      <w:r>
        <w:t xml:space="preserve"> Accuracy/AP </w:t>
      </w:r>
      <w:r>
        <w:t>与</w:t>
      </w:r>
      <w:r>
        <w:t xml:space="preserve"> LVLM F1 </w:t>
      </w:r>
      <w:r>
        <w:t>分开解释，避免把辅助</w:t>
      </w:r>
      <w:proofErr w:type="gramStart"/>
      <w:r>
        <w:t>头指标</w:t>
      </w:r>
      <w:proofErr w:type="gramEnd"/>
      <w:r>
        <w:t>误写成整体检测性能。</w:t>
      </w:r>
    </w:p>
    <w:p w14:paraId="01F7975B" w14:textId="77777777" w:rsidR="00000000" w:rsidRPr="00E14D58" w:rsidRDefault="00000000" w:rsidP="00B00DFA">
      <w:pPr>
        <w:pStyle w:val="20"/>
        <w:ind w:leftChars="-3" w:left="0" w:hangingChars="3" w:hanging="8"/>
        <w:rPr>
          <w:sz w:val="32"/>
          <w:szCs w:val="32"/>
        </w:rPr>
      </w:pPr>
      <w:bookmarkStart w:id="33" w:name="_Toc229406694"/>
      <w:r w:rsidRPr="00E14D58">
        <w:rPr>
          <w:sz w:val="28"/>
          <w:szCs w:val="32"/>
        </w:rPr>
        <w:t>实验研究问题</w:t>
      </w:r>
      <w:bookmarkEnd w:id="33"/>
    </w:p>
    <w:p w14:paraId="12763090" w14:textId="77777777" w:rsidR="00000000" w:rsidRDefault="00000000">
      <w:pPr>
        <w:pStyle w:val="21"/>
        <w:ind w:firstLine="560"/>
      </w:pPr>
      <w:r>
        <w:t>本文实验以四个研究问题为依托展开，第一，</w:t>
      </w:r>
      <w:r>
        <w:t xml:space="preserve">FSD </w:t>
      </w:r>
      <w:r>
        <w:t>和</w:t>
      </w:r>
      <w:r>
        <w:t xml:space="preserve"> Stay-Positive </w:t>
      </w:r>
      <w:r>
        <w:t>在公开数据以及</w:t>
      </w:r>
      <w:proofErr w:type="gramStart"/>
      <w:r>
        <w:t>预训练</w:t>
      </w:r>
      <w:proofErr w:type="gramEnd"/>
      <w:r>
        <w:t>权重下可以得到什么样的基线表现，第二，</w:t>
      </w:r>
      <w:r>
        <w:t xml:space="preserve">ADM </w:t>
      </w:r>
      <w:r>
        <w:t>场景中</w:t>
      </w:r>
      <w:r>
        <w:t xml:space="preserve"> Stay-Positive </w:t>
      </w:r>
      <w:r>
        <w:t>的低默认准确率是否主要是由于阈值漂移造成的，第三，</w:t>
      </w:r>
      <w:r>
        <w:lastRenderedPageBreak/>
        <w:t xml:space="preserve">FSD </w:t>
      </w:r>
      <w:r>
        <w:t>和</w:t>
      </w:r>
      <w:r>
        <w:t xml:space="preserve"> Stay-Positive </w:t>
      </w:r>
      <w:r>
        <w:t>在</w:t>
      </w:r>
      <w:r>
        <w:t xml:space="preserve"> ADM </w:t>
      </w:r>
      <w:proofErr w:type="gramStart"/>
      <w:r>
        <w:t>样本级判断</w:t>
      </w:r>
      <w:proofErr w:type="gramEnd"/>
      <w:r>
        <w:t>上是否存在稳定的冲突或者互补，第四，</w:t>
      </w:r>
      <w:r>
        <w:t xml:space="preserve">Stay-Positive </w:t>
      </w:r>
      <w:r>
        <w:t>分数与</w:t>
      </w:r>
      <w:r>
        <w:t xml:space="preserve"> LVLM </w:t>
      </w:r>
      <w:r>
        <w:t>语义标签能否用两阶段的方式接入到</w:t>
      </w:r>
      <w:r>
        <w:t xml:space="preserve"> FSD </w:t>
      </w:r>
      <w:r>
        <w:t>主干的训练过程中。</w:t>
      </w:r>
    </w:p>
    <w:p w14:paraId="5B31C820" w14:textId="77777777" w:rsidR="00000000" w:rsidRDefault="00000000">
      <w:pPr>
        <w:pStyle w:val="21"/>
        <w:ind w:firstLine="560"/>
      </w:pPr>
      <w:r>
        <w:t>这四个研究问题存在着一定的对应关系。第一个问题为多模型基线比较，第二个和第三个问题为</w:t>
      </w:r>
      <w:r>
        <w:t>ADM</w:t>
      </w:r>
      <w:r>
        <w:t>困难场景分析，第四个问题为训练探索与联合验证。这样安排可以保证第</w:t>
      </w:r>
      <w:r>
        <w:t>5</w:t>
      </w:r>
      <w:r>
        <w:t>章的结果分析不是简单的按运行顺序罗列日志，而是</w:t>
      </w:r>
      <w:proofErr w:type="gramStart"/>
      <w:r>
        <w:t>一</w:t>
      </w:r>
      <w:proofErr w:type="gramEnd"/>
      <w:r>
        <w:t>步步回答问题，使论文结构更加具有解释性。</w:t>
      </w:r>
    </w:p>
    <w:p w14:paraId="1FD74CDE" w14:textId="77777777" w:rsidR="00000000" w:rsidRPr="00E14D58" w:rsidRDefault="00000000" w:rsidP="00B00DFA">
      <w:pPr>
        <w:pStyle w:val="20"/>
        <w:ind w:leftChars="-3" w:left="0" w:hangingChars="3" w:hanging="8"/>
        <w:rPr>
          <w:sz w:val="32"/>
          <w:szCs w:val="32"/>
        </w:rPr>
      </w:pPr>
      <w:bookmarkStart w:id="34" w:name="_Toc229406695"/>
      <w:r w:rsidRPr="00E14D58">
        <w:rPr>
          <w:sz w:val="28"/>
          <w:szCs w:val="32"/>
        </w:rPr>
        <w:t>实验设计</w:t>
      </w:r>
      <w:bookmarkEnd w:id="34"/>
    </w:p>
    <w:p w14:paraId="21ACA0F0" w14:textId="77777777" w:rsidR="00000000" w:rsidRDefault="00000000" w:rsidP="00B00DFA">
      <w:pPr>
        <w:pStyle w:val="30"/>
        <w:ind w:leftChars="-1" w:left="-2" w:hanging="1"/>
      </w:pPr>
      <w:bookmarkStart w:id="35" w:name="_Toc229406696"/>
      <w:r>
        <w:t>多模型基线复现实验设计</w:t>
      </w:r>
      <w:bookmarkEnd w:id="35"/>
    </w:p>
    <w:p w14:paraId="76A6EB2E" w14:textId="77777777" w:rsidR="00000000" w:rsidRDefault="00000000">
      <w:pPr>
        <w:pStyle w:val="21"/>
        <w:ind w:firstLine="560"/>
      </w:pPr>
      <w:r>
        <w:t>多模型基线复现实验先执行</w:t>
      </w:r>
      <w:r>
        <w:t xml:space="preserve"> FSD </w:t>
      </w:r>
      <w:r>
        <w:t>公开</w:t>
      </w:r>
      <w:proofErr w:type="gramStart"/>
      <w:r>
        <w:t>预训练</w:t>
      </w:r>
      <w:proofErr w:type="gramEnd"/>
      <w:r>
        <w:t>模型，对六类生成器做</w:t>
      </w:r>
      <w:r>
        <w:t xml:space="preserve"> Accuracy </w:t>
      </w:r>
      <w:r>
        <w:t>和</w:t>
      </w:r>
      <w:r>
        <w:t xml:space="preserve"> AP </w:t>
      </w:r>
      <w:r>
        <w:t>的记录；然后执行</w:t>
      </w:r>
      <w:r>
        <w:t xml:space="preserve"> Stay-Positive </w:t>
      </w:r>
      <w:proofErr w:type="gramStart"/>
      <w:r>
        <w:t>预训练</w:t>
      </w:r>
      <w:proofErr w:type="gramEnd"/>
      <w:r>
        <w:t>模型，在真假对照任务中记录对应指标。该实验主要是得到多模型比较的基础数据，而不是直接宣称不同的协议下方法的绝对优劣。</w:t>
      </w:r>
    </w:p>
    <w:p w14:paraId="7C99354D" w14:textId="77777777" w:rsidR="00D324BB" w:rsidRDefault="00000000">
      <w:pPr>
        <w:pStyle w:val="4"/>
      </w:pPr>
      <w:r w:rsidRPr="00E14D58">
        <w:rPr>
          <w:rFonts w:ascii="Times New Roman" w:hAnsi="Times New Roman"/>
        </w:rPr>
        <w:t>FSD</w:t>
      </w:r>
      <w:r>
        <w:t xml:space="preserve"> </w:t>
      </w:r>
      <w:r>
        <w:t>与</w:t>
      </w:r>
      <w:r>
        <w:t xml:space="preserve"> </w:t>
      </w:r>
      <w:r w:rsidRPr="00E14D58">
        <w:rPr>
          <w:rFonts w:ascii="Times New Roman" w:hAnsi="Times New Roman"/>
        </w:rPr>
        <w:t>Stay-Positive</w:t>
      </w:r>
      <w:r>
        <w:t xml:space="preserve"> </w:t>
      </w:r>
      <w:r>
        <w:t>基线运行参数</w:t>
      </w:r>
    </w:p>
    <w:p w14:paraId="1C9EB2E7" w14:textId="77777777" w:rsidR="00D324BB" w:rsidRDefault="00000000">
      <w:pPr>
        <w:pStyle w:val="21"/>
        <w:ind w:firstLine="560"/>
      </w:pPr>
      <w:r>
        <w:t xml:space="preserve">FSD </w:t>
      </w:r>
      <w:r>
        <w:t>基线评估使用转换后的官方</w:t>
      </w:r>
      <w:r>
        <w:t xml:space="preserve"> ResNet50 checkpoint</w:t>
      </w:r>
      <w:r>
        <w:t>，分别对</w:t>
      </w:r>
      <w:r>
        <w:t xml:space="preserve"> Midjourney</w:t>
      </w:r>
      <w:r>
        <w:t>、</w:t>
      </w:r>
      <w:r>
        <w:t>Stable Diffusion</w:t>
      </w:r>
      <w:r>
        <w:t>、</w:t>
      </w:r>
      <w:r>
        <w:t>ADM</w:t>
      </w:r>
      <w:r>
        <w:t>、</w:t>
      </w:r>
      <w:proofErr w:type="spellStart"/>
      <w:r>
        <w:t>BigGAN</w:t>
      </w:r>
      <w:proofErr w:type="spellEnd"/>
      <w:r>
        <w:t>、</w:t>
      </w:r>
      <w:r>
        <w:t>GLIDE</w:t>
      </w:r>
      <w:r>
        <w:t>、</w:t>
      </w:r>
      <w:r>
        <w:t xml:space="preserve">VQDM </w:t>
      </w:r>
      <w:r>
        <w:t>六类生成器进行测试，每类评估样本数为</w:t>
      </w:r>
      <w:r>
        <w:t xml:space="preserve"> 9000</w:t>
      </w:r>
      <w:r>
        <w:t>。</w:t>
      </w:r>
      <w:r>
        <w:t xml:space="preserve">FSD </w:t>
      </w:r>
      <w:r>
        <w:t>默认训练脚本参数为</w:t>
      </w:r>
      <w:r>
        <w:t xml:space="preserve"> </w:t>
      </w:r>
      <w:proofErr w:type="spellStart"/>
      <w:r>
        <w:t>batch_size</w:t>
      </w:r>
      <w:proofErr w:type="spellEnd"/>
      <w:r>
        <w:t>=16</w:t>
      </w:r>
      <w:r>
        <w:t>、</w:t>
      </w:r>
      <w:proofErr w:type="spellStart"/>
      <w:r>
        <w:t>lr</w:t>
      </w:r>
      <w:proofErr w:type="spellEnd"/>
      <w:r>
        <w:t>=1e-4</w:t>
      </w:r>
      <w:r>
        <w:t>、</w:t>
      </w:r>
      <w:proofErr w:type="spellStart"/>
      <w:r>
        <w:t>total_training_steps</w:t>
      </w:r>
      <w:proofErr w:type="spellEnd"/>
      <w:r>
        <w:t>=50000</w:t>
      </w:r>
      <w:r>
        <w:t>、</w:t>
      </w:r>
      <w:r>
        <w:t>NUM_WORKERS=8</w:t>
      </w:r>
      <w:r>
        <w:t>、</w:t>
      </w:r>
      <w:r>
        <w:t>SEED=42</w:t>
      </w:r>
      <w:r>
        <w:t>、</w:t>
      </w:r>
      <w:r>
        <w:t>use_fp16=True</w:t>
      </w:r>
      <w:r>
        <w:t>、</w:t>
      </w:r>
      <w:proofErr w:type="spellStart"/>
      <w:r>
        <w:t>accumulation_steps</w:t>
      </w:r>
      <w:proofErr w:type="spellEnd"/>
      <w:r>
        <w:t>=1</w:t>
      </w:r>
      <w:r>
        <w:t>；正式</w:t>
      </w:r>
      <w:r>
        <w:t xml:space="preserve"> ADM </w:t>
      </w:r>
      <w:r>
        <w:t>微调时不从随机骨干开始，而是使用</w:t>
      </w:r>
      <w:r>
        <w:t xml:space="preserve"> resnet50_exclude_adm_step[200000]_</w:t>
      </w:r>
      <w:proofErr w:type="spellStart"/>
      <w:r>
        <w:t>converted.pth</w:t>
      </w:r>
      <w:proofErr w:type="spellEnd"/>
      <w:r>
        <w:t xml:space="preserve"> </w:t>
      </w:r>
      <w:r>
        <w:t>作为初始化，以减少从</w:t>
      </w:r>
      <w:proofErr w:type="gramStart"/>
      <w:r>
        <w:t>零训练</w:t>
      </w:r>
      <w:proofErr w:type="gramEnd"/>
      <w:r>
        <w:t>带来的不稳定。</w:t>
      </w:r>
    </w:p>
    <w:p w14:paraId="0F41F900" w14:textId="77777777" w:rsidR="00D324BB" w:rsidRDefault="00000000">
      <w:pPr>
        <w:pStyle w:val="21"/>
        <w:ind w:firstLine="560"/>
      </w:pPr>
      <w:r>
        <w:lastRenderedPageBreak/>
        <w:t xml:space="preserve">Stay-Positive </w:t>
      </w:r>
      <w:r>
        <w:t>基线评估复用官方</w:t>
      </w:r>
      <w:proofErr w:type="gramStart"/>
      <w:r>
        <w:t>预训练</w:t>
      </w:r>
      <w:proofErr w:type="gramEnd"/>
      <w:r>
        <w:t>模型</w:t>
      </w:r>
      <w:r>
        <w:t xml:space="preserve"> Corvi+ </w:t>
      </w:r>
      <w:r>
        <w:t>与</w:t>
      </w:r>
      <w:r>
        <w:t xml:space="preserve"> Rajan/Ours+</w:t>
      </w:r>
      <w:r>
        <w:t>，先通过</w:t>
      </w:r>
      <w:r>
        <w:t xml:space="preserve"> create_csv.py </w:t>
      </w:r>
      <w:r>
        <w:t>将图像目录整理为输入</w:t>
      </w:r>
      <w:r>
        <w:t xml:space="preserve"> CSV</w:t>
      </w:r>
      <w:r>
        <w:t>，再通过</w:t>
      </w:r>
      <w:r>
        <w:t xml:space="preserve"> main.py </w:t>
      </w:r>
      <w:r>
        <w:t>输出分数</w:t>
      </w:r>
      <w:r>
        <w:t xml:space="preserve"> CSV</w:t>
      </w:r>
      <w:r>
        <w:t>，最后使用</w:t>
      </w:r>
      <w:r>
        <w:t xml:space="preserve"> eval.py </w:t>
      </w:r>
      <w:r>
        <w:t>计算</w:t>
      </w:r>
      <w:r>
        <w:t xml:space="preserve"> real/fake </w:t>
      </w:r>
      <w:r>
        <w:t>对照指标。</w:t>
      </w:r>
      <w:r>
        <w:t xml:space="preserve">ADM </w:t>
      </w:r>
      <w:r>
        <w:t>扩展观察中重点采用</w:t>
      </w:r>
      <w:r>
        <w:t xml:space="preserve"> Rajan/Ours+ </w:t>
      </w:r>
      <w:r>
        <w:t>的分数进行阈值校准，因为该模型在</w:t>
      </w:r>
      <w:r>
        <w:t xml:space="preserve"> SD </w:t>
      </w:r>
      <w:r>
        <w:t>对照测试中表现更稳定，也能更清楚展示跨生成器阈值漂移现象。</w:t>
      </w:r>
    </w:p>
    <w:p w14:paraId="70FA2780" w14:textId="77777777" w:rsidR="00000000" w:rsidRDefault="00000000" w:rsidP="00B00DFA">
      <w:pPr>
        <w:pStyle w:val="30"/>
        <w:ind w:leftChars="-4" w:left="0" w:hangingChars="4" w:hanging="11"/>
      </w:pPr>
      <w:bookmarkStart w:id="36" w:name="_Toc229406697"/>
      <w:r>
        <w:t>ADM</w:t>
      </w:r>
      <w:r>
        <w:t>困难场景分析实验设计</w:t>
      </w:r>
      <w:bookmarkEnd w:id="36"/>
    </w:p>
    <w:p w14:paraId="47CA43AC" w14:textId="77777777" w:rsidR="00000000" w:rsidRDefault="00000000">
      <w:pPr>
        <w:pStyle w:val="21"/>
        <w:ind w:firstLine="560"/>
      </w:pPr>
      <w:r>
        <w:t>ADM</w:t>
      </w:r>
      <w:r>
        <w:t>困难场景分析分为阈值校准、分数分布统计和冲突样本筛选这三个部分。阈值校准用来判断默认阈值是否合适</w:t>
      </w:r>
      <w:r>
        <w:t>ADM</w:t>
      </w:r>
      <w:r>
        <w:t>；分数分布用来观察真实样本和伪造样本的重叠区域；冲突样本筛选找出</w:t>
      </w:r>
      <w:r>
        <w:t>Stay-Positive</w:t>
      </w:r>
      <w:r>
        <w:t>和</w:t>
      </w:r>
      <w:r>
        <w:t>FSD</w:t>
      </w:r>
      <w:r>
        <w:t>判断差异最大的代表样本，结合图像内容分析可能的失败模式。</w:t>
      </w:r>
    </w:p>
    <w:p w14:paraId="35930629" w14:textId="77777777" w:rsidR="00D324BB" w:rsidRDefault="00000000">
      <w:pPr>
        <w:pStyle w:val="4"/>
      </w:pPr>
      <w:r w:rsidRPr="00BF1E18">
        <w:rPr>
          <w:rFonts w:ascii="Times New Roman" w:hAnsi="Times New Roman"/>
        </w:rPr>
        <w:t>ADM</w:t>
      </w:r>
      <w:r>
        <w:t xml:space="preserve"> </w:t>
      </w:r>
      <w:r>
        <w:t>阈值校准与案例筛选流程</w:t>
      </w:r>
    </w:p>
    <w:p w14:paraId="64602337" w14:textId="77777777" w:rsidR="00D324BB" w:rsidRDefault="00000000">
      <w:pPr>
        <w:pStyle w:val="21"/>
        <w:ind w:firstLine="560"/>
      </w:pPr>
      <w:r>
        <w:t xml:space="preserve">ADM </w:t>
      </w:r>
      <w:r>
        <w:t>阈值校准先读取</w:t>
      </w:r>
      <w:r>
        <w:t xml:space="preserve"> real_scores.csv </w:t>
      </w:r>
      <w:r>
        <w:t>与</w:t>
      </w:r>
      <w:r>
        <w:t xml:space="preserve"> adm_scores.csv</w:t>
      </w:r>
      <w:r>
        <w:t>，将真实样本和伪造样本在同一模型分数空间中比较。默认阈值设置为</w:t>
      </w:r>
      <w:r>
        <w:t xml:space="preserve"> 0.5</w:t>
      </w:r>
      <w:r>
        <w:t>，随后通过遍历候选阈值寻找整体</w:t>
      </w:r>
      <w:r>
        <w:t xml:space="preserve"> Accuracy </w:t>
      </w:r>
      <w:r>
        <w:t>最高的位置，并记录对应的</w:t>
      </w:r>
      <w:r>
        <w:t xml:space="preserve"> RACC</w:t>
      </w:r>
      <w:r>
        <w:t>、</w:t>
      </w:r>
      <w:r>
        <w:t>FACC</w:t>
      </w:r>
      <w:r>
        <w:t>、</w:t>
      </w:r>
      <w:r>
        <w:t>TP</w:t>
      </w:r>
      <w:r>
        <w:t>、</w:t>
      </w:r>
      <w:r>
        <w:t>TN</w:t>
      </w:r>
      <w:r>
        <w:t>、</w:t>
      </w:r>
      <w:r>
        <w:t>FP</w:t>
      </w:r>
      <w:r>
        <w:t>、</w:t>
      </w:r>
      <w:r>
        <w:t>FN</w:t>
      </w:r>
      <w:r>
        <w:t>。分数分布分析采用</w:t>
      </w:r>
      <w:r>
        <w:t xml:space="preserve"> 0.02 </w:t>
      </w:r>
      <w:proofErr w:type="gramStart"/>
      <w:r>
        <w:t>的分桶宽度</w:t>
      </w:r>
      <w:proofErr w:type="gramEnd"/>
      <w:r>
        <w:t>，用来观察真实样本和伪造样本在</w:t>
      </w:r>
      <w:r>
        <w:t xml:space="preserve"> 0.36-0.46 </w:t>
      </w:r>
      <w:r>
        <w:t>区间的重叠情况。</w:t>
      </w:r>
    </w:p>
    <w:p w14:paraId="5733EA64" w14:textId="77777777" w:rsidR="00D324BB" w:rsidRDefault="00000000">
      <w:pPr>
        <w:pStyle w:val="21"/>
        <w:ind w:firstLine="560"/>
      </w:pPr>
      <w:r>
        <w:t>冲突样本筛选则把校准后的</w:t>
      </w:r>
      <w:r>
        <w:t xml:space="preserve"> Stay-Positive </w:t>
      </w:r>
      <w:r>
        <w:t>判定结果与</w:t>
      </w:r>
      <w:r>
        <w:t xml:space="preserve"> FSD official</w:t>
      </w:r>
      <w:r>
        <w:t>、首轮</w:t>
      </w:r>
      <w:r>
        <w:t xml:space="preserve"> ADM </w:t>
      </w:r>
      <w:r>
        <w:t>微调、第二轮保守微调三组判断进行对齐。重点保留</w:t>
      </w:r>
      <w:r>
        <w:t xml:space="preserve"> SP=</w:t>
      </w:r>
      <w:proofErr w:type="spellStart"/>
      <w:r>
        <w:t>fake;FSD</w:t>
      </w:r>
      <w:proofErr w:type="spellEnd"/>
      <w:r>
        <w:t xml:space="preserve">=real/real/real </w:t>
      </w:r>
      <w:r>
        <w:t>这类样本，因为它们表示</w:t>
      </w:r>
      <w:r>
        <w:t xml:space="preserve"> Stay-Positive </w:t>
      </w:r>
      <w:r>
        <w:t>已经在校准后给出伪造判断，而三组</w:t>
      </w:r>
      <w:r>
        <w:t xml:space="preserve"> FSD </w:t>
      </w:r>
      <w:proofErr w:type="gramStart"/>
      <w:r>
        <w:t>仍共同</w:t>
      </w:r>
      <w:proofErr w:type="gramEnd"/>
      <w:r>
        <w:t>判断为真实，最适合作为方法互补性和系统性盲区的代表案例。</w:t>
      </w:r>
    </w:p>
    <w:p w14:paraId="7DB3F05E" w14:textId="77777777" w:rsidR="00000000" w:rsidRDefault="00000000" w:rsidP="00B00DFA">
      <w:pPr>
        <w:pStyle w:val="30"/>
        <w:ind w:leftChars="-4" w:left="0" w:hangingChars="4" w:hanging="11"/>
      </w:pPr>
      <w:bookmarkStart w:id="37" w:name="_Toc229406698"/>
      <w:r>
        <w:lastRenderedPageBreak/>
        <w:t>两阶段联合验证实验设计</w:t>
      </w:r>
      <w:bookmarkEnd w:id="37"/>
    </w:p>
    <w:p w14:paraId="7B193184" w14:textId="77777777" w:rsidR="00000000" w:rsidRDefault="00000000">
      <w:pPr>
        <w:pStyle w:val="21"/>
        <w:ind w:firstLine="560"/>
      </w:pPr>
      <w:r>
        <w:t>两阶段联合验证都是用</w:t>
      </w:r>
      <w:r>
        <w:t xml:space="preserve"> FSD </w:t>
      </w:r>
      <w:r>
        <w:t>作为主干。第一阶段在训练元数据里加入</w:t>
      </w:r>
      <w:r>
        <w:t>Stay-Positive</w:t>
      </w:r>
      <w:r>
        <w:t>离线分数，看它能否起到有效的监督作用，并且闭集指标是否稳定。第二阶段在元数据中加入</w:t>
      </w:r>
      <w:r>
        <w:t>LVLM</w:t>
      </w:r>
      <w:r>
        <w:t>结构化标签，用轻量辅助头输出语义</w:t>
      </w:r>
      <w:r>
        <w:t>F1</w:t>
      </w:r>
      <w:r>
        <w:t>。两阶段均有训练日志、检查点、闭集评价成果和重要的调试信号。</w:t>
      </w:r>
    </w:p>
    <w:p w14:paraId="108DA066" w14:textId="77777777" w:rsidR="00D324BB" w:rsidRDefault="00000000">
      <w:pPr>
        <w:pStyle w:val="4"/>
      </w:pPr>
      <w:r>
        <w:t>两阶段联合训练参数与损失设计</w:t>
      </w:r>
    </w:p>
    <w:p w14:paraId="244F1DE2" w14:textId="77777777" w:rsidR="00D324BB" w:rsidRDefault="00000000">
      <w:pPr>
        <w:pStyle w:val="21"/>
        <w:ind w:firstLine="560"/>
      </w:pPr>
      <w:r>
        <w:t>第一阶段联合训练以</w:t>
      </w:r>
      <w:r>
        <w:t xml:space="preserve"> FSD </w:t>
      </w:r>
      <w:r>
        <w:t>为在线训练主干，训练类别为</w:t>
      </w:r>
      <w:r>
        <w:t xml:space="preserve"> real</w:t>
      </w:r>
      <w:r>
        <w:t>、</w:t>
      </w:r>
      <w:r>
        <w:t>ADM</w:t>
      </w:r>
      <w:r>
        <w:t>、</w:t>
      </w:r>
      <w:r>
        <w:t>SD</w:t>
      </w:r>
      <w:r>
        <w:t>、</w:t>
      </w:r>
      <w:r>
        <w:t>Midjourney</w:t>
      </w:r>
      <w:r>
        <w:t>，评估类别为</w:t>
      </w:r>
      <w:r>
        <w:t xml:space="preserve"> ADM</w:t>
      </w:r>
      <w:r>
        <w:t>、</w:t>
      </w:r>
      <w:r>
        <w:t>SD</w:t>
      </w:r>
      <w:r>
        <w:t>、</w:t>
      </w:r>
      <w:r>
        <w:t>Midjourney</w:t>
      </w:r>
      <w:r>
        <w:t>。主要参数为</w:t>
      </w:r>
      <w:r>
        <w:t xml:space="preserve"> </w:t>
      </w:r>
      <w:proofErr w:type="spellStart"/>
      <w:r>
        <w:t>batch_size</w:t>
      </w:r>
      <w:proofErr w:type="spellEnd"/>
      <w:r>
        <w:t>=16</w:t>
      </w:r>
      <w:r>
        <w:t>、</w:t>
      </w:r>
      <w:proofErr w:type="spellStart"/>
      <w:r>
        <w:t>lr</w:t>
      </w:r>
      <w:proofErr w:type="spellEnd"/>
      <w:r>
        <w:t>=1e-5</w:t>
      </w:r>
      <w:r>
        <w:t>、</w:t>
      </w:r>
      <w:proofErr w:type="spellStart"/>
      <w:r>
        <w:t>total_training_steps</w:t>
      </w:r>
      <w:proofErr w:type="spellEnd"/>
      <w:r>
        <w:t>=10000</w:t>
      </w:r>
      <w:r>
        <w:t>、</w:t>
      </w:r>
      <w:proofErr w:type="spellStart"/>
      <w:r>
        <w:t>save_interval</w:t>
      </w:r>
      <w:proofErr w:type="spellEnd"/>
      <w:r>
        <w:t>=5000</w:t>
      </w:r>
      <w:r>
        <w:t>、</w:t>
      </w:r>
      <w:proofErr w:type="spellStart"/>
      <w:r>
        <w:t>eval_interval</w:t>
      </w:r>
      <w:proofErr w:type="spellEnd"/>
      <w:r>
        <w:t>=5000</w:t>
      </w:r>
      <w:r>
        <w:t>、</w:t>
      </w:r>
      <w:proofErr w:type="spellStart"/>
      <w:r>
        <w:t>log_interval</w:t>
      </w:r>
      <w:proofErr w:type="spellEnd"/>
      <w:r>
        <w:t>=500</w:t>
      </w:r>
      <w:r>
        <w:t>、</w:t>
      </w:r>
      <w:proofErr w:type="spellStart"/>
      <w:r>
        <w:t>accumulation_steps</w:t>
      </w:r>
      <w:proofErr w:type="spellEnd"/>
      <w:r>
        <w:t>=1</w:t>
      </w:r>
      <w:r>
        <w:t>、</w:t>
      </w:r>
      <w:r>
        <w:t>use_fp16=True</w:t>
      </w:r>
      <w:r>
        <w:t>、</w:t>
      </w:r>
      <w:proofErr w:type="spellStart"/>
      <w:r>
        <w:t>init_ckpt_path</w:t>
      </w:r>
      <w:proofErr w:type="spellEnd"/>
      <w:r>
        <w:t>=resnet50_exclude_adm_step[200000]_</w:t>
      </w:r>
      <w:proofErr w:type="spellStart"/>
      <w:r>
        <w:t>converted.pth</w:t>
      </w:r>
      <w:proofErr w:type="spellEnd"/>
      <w:r>
        <w:t>、</w:t>
      </w:r>
      <w:proofErr w:type="spellStart"/>
      <w:r>
        <w:t>metadata_csv</w:t>
      </w:r>
      <w:proofErr w:type="spellEnd"/>
      <w:r>
        <w:t>=analysis/joint_training_metadata.csv</w:t>
      </w:r>
      <w:r>
        <w:t>、</w:t>
      </w:r>
      <w:proofErr w:type="spellStart"/>
      <w:r>
        <w:t>sp_loss_weight</w:t>
      </w:r>
      <w:proofErr w:type="spellEnd"/>
      <w:r>
        <w:t>=0.3</w:t>
      </w:r>
      <w:r>
        <w:t>、</w:t>
      </w:r>
      <w:proofErr w:type="spellStart"/>
      <w:r>
        <w:t>sp_loss_type</w:t>
      </w:r>
      <w:proofErr w:type="spellEnd"/>
      <w:r>
        <w:t>=</w:t>
      </w:r>
      <w:proofErr w:type="spellStart"/>
      <w:r>
        <w:t>mse</w:t>
      </w:r>
      <w:proofErr w:type="spellEnd"/>
      <w:r>
        <w:t>、</w:t>
      </w:r>
      <w:proofErr w:type="spellStart"/>
      <w:r>
        <w:t>force_real_in_task</w:t>
      </w:r>
      <w:proofErr w:type="spellEnd"/>
      <w:r>
        <w:t>=True</w:t>
      </w:r>
      <w:r>
        <w:t>。该阶段主要验证</w:t>
      </w:r>
      <w:r>
        <w:t xml:space="preserve"> Stay-Positive </w:t>
      </w:r>
      <w:r>
        <w:t>离线分数能否进入统一训练元数据和闭集训练流程。</w:t>
      </w:r>
    </w:p>
    <w:p w14:paraId="0A3A1CC1" w14:textId="77777777" w:rsidR="00D324BB" w:rsidRDefault="00000000">
      <w:pPr>
        <w:pStyle w:val="21"/>
        <w:ind w:firstLine="560"/>
      </w:pPr>
      <w:r>
        <w:t>第二阶段仍沿用</w:t>
      </w:r>
      <w:r>
        <w:t xml:space="preserve"> FSD </w:t>
      </w:r>
      <w:r>
        <w:t>主干和</w:t>
      </w:r>
      <w:r>
        <w:t xml:space="preserve"> Stay-Positive </w:t>
      </w:r>
      <w:r>
        <w:t>分数接口，但将</w:t>
      </w:r>
      <w:r>
        <w:t xml:space="preserve"> metadata </w:t>
      </w:r>
      <w:r>
        <w:t>替换为</w:t>
      </w:r>
      <w:r>
        <w:t xml:space="preserve"> analysis/joint_training_metadata_stage2.csv</w:t>
      </w:r>
      <w:r>
        <w:t>，并开启</w:t>
      </w:r>
      <w:r>
        <w:t xml:space="preserve"> </w:t>
      </w:r>
      <w:proofErr w:type="spellStart"/>
      <w:r>
        <w:t>enable_lvlm_head</w:t>
      </w:r>
      <w:proofErr w:type="spellEnd"/>
      <w:r>
        <w:t>=True</w:t>
      </w:r>
      <w:r>
        <w:t>、</w:t>
      </w:r>
      <w:proofErr w:type="spellStart"/>
      <w:r>
        <w:t>lvlm_loss_weight</w:t>
      </w:r>
      <w:proofErr w:type="spellEnd"/>
      <w:r>
        <w:t>=0.2</w:t>
      </w:r>
      <w:r>
        <w:t>、</w:t>
      </w:r>
      <w:proofErr w:type="spellStart"/>
      <w:r>
        <w:t>lvlm_loss_on_fake_only</w:t>
      </w:r>
      <w:proofErr w:type="spellEnd"/>
      <w:r>
        <w:t>=True</w:t>
      </w:r>
      <w:r>
        <w:t>。训练总损失写作</w:t>
      </w:r>
      <w:r>
        <w:t xml:space="preserve"> </w:t>
      </w:r>
      <w:proofErr w:type="spellStart"/>
      <w:r>
        <w:t>L_total</w:t>
      </w:r>
      <w:proofErr w:type="spellEnd"/>
      <w:r>
        <w:t xml:space="preserve"> = </w:t>
      </w:r>
      <w:proofErr w:type="spellStart"/>
      <w:r>
        <w:t>L_proto</w:t>
      </w:r>
      <w:proofErr w:type="spellEnd"/>
      <w:r>
        <w:t xml:space="preserve"> + 0.3 * </w:t>
      </w:r>
      <w:proofErr w:type="spellStart"/>
      <w:r>
        <w:t>L_sp</w:t>
      </w:r>
      <w:proofErr w:type="spellEnd"/>
      <w:r>
        <w:t xml:space="preserve"> + 0.2 * </w:t>
      </w:r>
      <w:proofErr w:type="spellStart"/>
      <w:r>
        <w:t>L_lvlm</w:t>
      </w:r>
      <w:proofErr w:type="spellEnd"/>
      <w:r>
        <w:t>，其中</w:t>
      </w:r>
      <w:r>
        <w:t xml:space="preserve"> </w:t>
      </w:r>
      <w:proofErr w:type="spellStart"/>
      <w:r>
        <w:t>L_proto</w:t>
      </w:r>
      <w:proofErr w:type="spellEnd"/>
      <w:r>
        <w:t xml:space="preserve"> </w:t>
      </w:r>
      <w:r>
        <w:t>为</w:t>
      </w:r>
      <w:r>
        <w:t xml:space="preserve"> FSD </w:t>
      </w:r>
      <w:r>
        <w:t>原型分类损失，</w:t>
      </w:r>
      <w:proofErr w:type="spellStart"/>
      <w:r>
        <w:t>L_sp</w:t>
      </w:r>
      <w:proofErr w:type="spellEnd"/>
      <w:r>
        <w:t xml:space="preserve"> </w:t>
      </w:r>
      <w:r>
        <w:t>为</w:t>
      </w:r>
      <w:r>
        <w:t xml:space="preserve"> Stay-Positive </w:t>
      </w:r>
      <w:r>
        <w:t>分数约束损失，</w:t>
      </w:r>
      <w:proofErr w:type="spellStart"/>
      <w:r>
        <w:t>L_lvlm</w:t>
      </w:r>
      <w:proofErr w:type="spellEnd"/>
      <w:r>
        <w:t xml:space="preserve"> </w:t>
      </w:r>
      <w:r>
        <w:t>为</w:t>
      </w:r>
      <w:r>
        <w:t xml:space="preserve"> LVLM </w:t>
      </w:r>
      <w:r>
        <w:t>多标签辅助损失。这样设计的目的不是一次性训练三个大模型，而是用一个可控的轻</w:t>
      </w:r>
      <w:proofErr w:type="gramStart"/>
      <w:r>
        <w:t>量方式</w:t>
      </w:r>
      <w:proofErr w:type="gramEnd"/>
      <w:r>
        <w:t>检验外部判别分数和结构化语义标签</w:t>
      </w:r>
      <w:r>
        <w:lastRenderedPageBreak/>
        <w:t>能否进入同一训练图。</w:t>
      </w:r>
    </w:p>
    <w:p w14:paraId="726DCDAF" w14:textId="77777777" w:rsidR="00D324BB" w:rsidRDefault="00000000">
      <w:pPr>
        <w:pStyle w:val="21"/>
        <w:ind w:firstLine="560"/>
      </w:pPr>
      <w:r>
        <w:t>从训练过程看，</w:t>
      </w:r>
      <w:r>
        <w:t xml:space="preserve">FSD </w:t>
      </w:r>
      <w:r>
        <w:t>主干仍然负责完成</w:t>
      </w:r>
      <w:r>
        <w:t xml:space="preserve"> real/fake </w:t>
      </w:r>
      <w:r>
        <w:t>原型判别，</w:t>
      </w:r>
      <w:r>
        <w:t xml:space="preserve">Stay-Positive </w:t>
      </w:r>
      <w:r>
        <w:t>分支不参与在线特征提取，只作为离线分数约束来源；</w:t>
      </w:r>
      <w:r>
        <w:t xml:space="preserve">LVLM </w:t>
      </w:r>
      <w:r>
        <w:t>也不作为在线大模型反向传播，而是把已经整理好的语义标签接入轻量辅助头。这种分层接入方式能够控制显存、训练时间和论文解释复杂度，也更符合毕业论文阶段的可实现条件。</w:t>
      </w:r>
    </w:p>
    <w:p w14:paraId="7978ADE7" w14:textId="77777777" w:rsidR="00D324BB" w:rsidRDefault="00000000">
      <w:pPr>
        <w:pStyle w:val="21"/>
        <w:ind w:firstLine="560"/>
      </w:pPr>
      <w:r>
        <w:t>训练日志中重点观察</w:t>
      </w:r>
      <w:r>
        <w:t xml:space="preserve"> </w:t>
      </w:r>
      <w:proofErr w:type="spellStart"/>
      <w:r>
        <w:t>proto_loss</w:t>
      </w:r>
      <w:proofErr w:type="spellEnd"/>
      <w:r>
        <w:t>、</w:t>
      </w:r>
      <w:proofErr w:type="spellStart"/>
      <w:r>
        <w:t>sp_loss</w:t>
      </w:r>
      <w:proofErr w:type="spellEnd"/>
      <w:r>
        <w:t>、</w:t>
      </w:r>
      <w:proofErr w:type="spellStart"/>
      <w:r>
        <w:t>lvlm_loss</w:t>
      </w:r>
      <w:proofErr w:type="spellEnd"/>
      <w:r>
        <w:t>、</w:t>
      </w:r>
      <w:proofErr w:type="spellStart"/>
      <w:r>
        <w:t>total_loss</w:t>
      </w:r>
      <w:proofErr w:type="spellEnd"/>
      <w:r>
        <w:t>、</w:t>
      </w:r>
      <w:proofErr w:type="spellStart"/>
      <w:r>
        <w:t>valid_sp_samples</w:t>
      </w:r>
      <w:proofErr w:type="spellEnd"/>
      <w:r>
        <w:t>、</w:t>
      </w:r>
      <w:proofErr w:type="spellStart"/>
      <w:r>
        <w:t>valid_lvlm_samples</w:t>
      </w:r>
      <w:proofErr w:type="spellEnd"/>
      <w:r>
        <w:t>、</w:t>
      </w:r>
      <w:proofErr w:type="spellStart"/>
      <w:r>
        <w:t>steps_with_valid_sp</w:t>
      </w:r>
      <w:proofErr w:type="spellEnd"/>
      <w:r>
        <w:t>、</w:t>
      </w:r>
      <w:proofErr w:type="spellStart"/>
      <w:r>
        <w:t>steps_with_valid_lvlm</w:t>
      </w:r>
      <w:proofErr w:type="spellEnd"/>
      <w:r>
        <w:t xml:space="preserve"> </w:t>
      </w:r>
      <w:r>
        <w:t>等信号。如果</w:t>
      </w:r>
      <w:r>
        <w:t xml:space="preserve"> </w:t>
      </w:r>
      <w:proofErr w:type="spellStart"/>
      <w:r>
        <w:t>valid_sp_samples</w:t>
      </w:r>
      <w:proofErr w:type="spellEnd"/>
      <w:r>
        <w:t xml:space="preserve"> </w:t>
      </w:r>
      <w:r>
        <w:t>或</w:t>
      </w:r>
      <w:r>
        <w:t xml:space="preserve"> </w:t>
      </w:r>
      <w:proofErr w:type="spellStart"/>
      <w:r>
        <w:t>valid_lvlm_samples</w:t>
      </w:r>
      <w:proofErr w:type="spellEnd"/>
      <w:r>
        <w:t xml:space="preserve"> </w:t>
      </w:r>
      <w:r>
        <w:t>长期为</w:t>
      </w:r>
      <w:r>
        <w:t xml:space="preserve"> 0</w:t>
      </w:r>
      <w:r>
        <w:t>，就说明对应辅助监督虽然写入了方案，但并没有真正进入训练；如果这些信号非零，并且评估阶段能够输出对应指标，则说明辅助监督至少已经完成可训练接入。本文第二阶段正是依据这些日志信号判断</w:t>
      </w:r>
      <w:r>
        <w:t xml:space="preserve"> LVLM </w:t>
      </w:r>
      <w:r>
        <w:t>标签已进入训练流程。</w:t>
      </w:r>
    </w:p>
    <w:p w14:paraId="25B47686" w14:textId="77777777" w:rsidR="00D324BB" w:rsidRDefault="00000000">
      <w:pPr>
        <w:pStyle w:val="21"/>
        <w:ind w:firstLine="560"/>
      </w:pPr>
      <w:r>
        <w:t>在实现上，</w:t>
      </w:r>
      <w:r>
        <w:t xml:space="preserve">LVLM </w:t>
      </w:r>
      <w:r>
        <w:t>辅助头接在</w:t>
      </w:r>
      <w:r>
        <w:t xml:space="preserve"> FSD </w:t>
      </w:r>
      <w:r>
        <w:t>视觉表征之后，输出五类多标签语义信号：伪文本</w:t>
      </w:r>
      <w:r>
        <w:t>/</w:t>
      </w:r>
      <w:r>
        <w:t>伪界面、布局或关系异常、局部结构连接异常、生物体局部真实性不足、局部修补或过度平滑。训练时只在存在有效</w:t>
      </w:r>
      <w:r>
        <w:t xml:space="preserve"> LVLM </w:t>
      </w:r>
      <w:r>
        <w:t>标签的样本上计算辅助损失，并使用</w:t>
      </w:r>
      <w:r>
        <w:t xml:space="preserve"> </w:t>
      </w:r>
      <w:proofErr w:type="spellStart"/>
      <w:r>
        <w:t>lvlm_confidence</w:t>
      </w:r>
      <w:proofErr w:type="spellEnd"/>
      <w:r>
        <w:t xml:space="preserve"> </w:t>
      </w:r>
      <w:r>
        <w:t>与</w:t>
      </w:r>
      <w:r>
        <w:t xml:space="preserve"> </w:t>
      </w:r>
      <w:proofErr w:type="spellStart"/>
      <w:r>
        <w:t>hard_weight</w:t>
      </w:r>
      <w:proofErr w:type="spellEnd"/>
      <w:r>
        <w:t xml:space="preserve"> </w:t>
      </w:r>
      <w:r>
        <w:t>进行轻量加权；评估时在</w:t>
      </w:r>
      <w:r>
        <w:t xml:space="preserve"> ADM </w:t>
      </w:r>
      <w:r>
        <w:t>上额外输出</w:t>
      </w:r>
      <w:r>
        <w:t xml:space="preserve"> lvlm_f1</w:t>
      </w:r>
      <w:r>
        <w:t>。</w:t>
      </w:r>
    </w:p>
    <w:p w14:paraId="1733B30C" w14:textId="77777777" w:rsidR="00000000" w:rsidRDefault="00000000" w:rsidP="00B00DFA">
      <w:pPr>
        <w:pStyle w:val="30"/>
        <w:ind w:leftChars="-4" w:left="0" w:hangingChars="4" w:hanging="11"/>
      </w:pPr>
      <w:bookmarkStart w:id="38" w:name="_Toc229406699"/>
      <w:r>
        <w:t>可复现性与边界说明</w:t>
      </w:r>
      <w:bookmarkEnd w:id="38"/>
    </w:p>
    <w:p w14:paraId="356887F6" w14:textId="77777777" w:rsidR="00000000" w:rsidRDefault="00000000">
      <w:pPr>
        <w:pStyle w:val="21"/>
        <w:ind w:firstLine="560"/>
      </w:pPr>
      <w:r>
        <w:t>本文实验基于公开代码、公开权重和公开数据，主要结果以日志、</w:t>
      </w:r>
      <w:r>
        <w:t>CSV</w:t>
      </w:r>
      <w:r>
        <w:t>、</w:t>
      </w:r>
      <w:r>
        <w:t xml:space="preserve">Markdown </w:t>
      </w:r>
      <w:r>
        <w:t>汇总文件和</w:t>
      </w:r>
      <w:r>
        <w:t xml:space="preserve"> Word </w:t>
      </w:r>
      <w:r>
        <w:t>图表的形式保存，具备较好的可追溯性。同</w:t>
      </w:r>
      <w:r>
        <w:lastRenderedPageBreak/>
        <w:t>时本文也承认了它的边界，不同的方法原始协议并不完全相同，联合训练属于阶段性最小量化验证，</w:t>
      </w:r>
      <w:r>
        <w:t>LVLM</w:t>
      </w:r>
      <w:r>
        <w:t>标签数量仍然较少，所以结论只能是可运行性、互补性以及改进方向，不能夸大为最终性能上限。</w:t>
      </w:r>
    </w:p>
    <w:p w14:paraId="0634AF7A" w14:textId="77777777" w:rsidR="00D324BB" w:rsidRDefault="00000000">
      <w:pPr>
        <w:pStyle w:val="4"/>
      </w:pPr>
      <w:r>
        <w:t>结果文件与复核路径补充</w:t>
      </w:r>
    </w:p>
    <w:p w14:paraId="2E3C9D42" w14:textId="77777777" w:rsidR="00D324BB" w:rsidRDefault="00000000">
      <w:pPr>
        <w:pStyle w:val="21"/>
        <w:ind w:firstLine="560"/>
      </w:pPr>
      <w:r>
        <w:t>为了保证结果不是手工拼接得到的，本文将主要实验结果保存为多级证据。第一层是</w:t>
      </w:r>
      <w:r>
        <w:t xml:space="preserve"> </w:t>
      </w:r>
      <w:proofErr w:type="spellStart"/>
      <w:r>
        <w:t>Slurm</w:t>
      </w:r>
      <w:proofErr w:type="spellEnd"/>
      <w:r>
        <w:t xml:space="preserve"> </w:t>
      </w:r>
      <w:r>
        <w:t>原始日志，用来确认训练步数、</w:t>
      </w:r>
      <w:r>
        <w:t xml:space="preserve">checkpoint </w:t>
      </w:r>
      <w:r>
        <w:t>保存、评估输出和报错情况；第二层是</w:t>
      </w:r>
      <w:r>
        <w:t xml:space="preserve"> analysis </w:t>
      </w:r>
      <w:r>
        <w:t>目录下的</w:t>
      </w:r>
      <w:r>
        <w:t xml:space="preserve"> CSV </w:t>
      </w:r>
      <w:r>
        <w:t>文件，用来保存</w:t>
      </w:r>
      <w:proofErr w:type="gramStart"/>
      <w:r>
        <w:t>样本级</w:t>
      </w:r>
      <w:proofErr w:type="gramEnd"/>
      <w:r>
        <w:t>分数、冲突模式、阈值校准结果和联合训练汇总结果；第三层是</w:t>
      </w:r>
      <w:r>
        <w:t xml:space="preserve"> docs </w:t>
      </w:r>
      <w:r>
        <w:t>目录下的</w:t>
      </w:r>
      <w:r>
        <w:t xml:space="preserve"> Markdown </w:t>
      </w:r>
      <w:r>
        <w:t>汇总，用来把日志和</w:t>
      </w:r>
      <w:r>
        <w:t xml:space="preserve"> CSV </w:t>
      </w:r>
      <w:r>
        <w:t>中的数字转写为论文可引用文本；第四层才是</w:t>
      </w:r>
      <w:r>
        <w:t xml:space="preserve"> Word </w:t>
      </w:r>
      <w:r>
        <w:t>正文和图表。</w:t>
      </w:r>
    </w:p>
    <w:p w14:paraId="6669C0D2" w14:textId="77777777" w:rsidR="00D324BB" w:rsidRDefault="00000000">
      <w:pPr>
        <w:pStyle w:val="21"/>
        <w:ind w:firstLine="560"/>
      </w:pPr>
      <w:r>
        <w:t>复核时可以按以下顺序检查：先确认</w:t>
      </w:r>
      <w:r>
        <w:t xml:space="preserve"> </w:t>
      </w:r>
      <w:proofErr w:type="spellStart"/>
      <w:r>
        <w:t>run_fsd_finetune_adm.slurm</w:t>
      </w:r>
      <w:proofErr w:type="spellEnd"/>
      <w:r>
        <w:t>、</w:t>
      </w:r>
      <w:r>
        <w:t>run_fsd_finetune_adm_v2.slurm</w:t>
      </w:r>
      <w:r>
        <w:t>、</w:t>
      </w:r>
      <w:r>
        <w:t>run_fsd_joint_sp_stage1.slurm</w:t>
      </w:r>
      <w:r>
        <w:t>、</w:t>
      </w:r>
      <w:r>
        <w:t xml:space="preserve">run_fsd_joint_stage2_min.slurm </w:t>
      </w:r>
      <w:r>
        <w:t>中的参数；再检查</w:t>
      </w:r>
      <w:r>
        <w:t xml:space="preserve"> docs/experiment_results_summary.md</w:t>
      </w:r>
      <w:r>
        <w:t>、</w:t>
      </w:r>
      <w:r>
        <w:t xml:space="preserve">docs/joint_stage2_min_result.md </w:t>
      </w:r>
      <w:r>
        <w:t>和</w:t>
      </w:r>
      <w:r>
        <w:t xml:space="preserve"> docs/lvlm_structured_supplement_result.md </w:t>
      </w:r>
      <w:r>
        <w:t>中的结果；最后对应到论文第</w:t>
      </w:r>
      <w:r>
        <w:t>4</w:t>
      </w:r>
      <w:r>
        <w:t>章实验设置和第</w:t>
      </w:r>
      <w:r>
        <w:t>5</w:t>
      </w:r>
      <w:proofErr w:type="gramStart"/>
      <w:r>
        <w:t>章结果</w:t>
      </w:r>
      <w:proofErr w:type="gramEnd"/>
      <w:r>
        <w:t>分析。这样可以把</w:t>
      </w:r>
      <w:r>
        <w:t>“</w:t>
      </w:r>
      <w:r>
        <w:t>论文文字</w:t>
      </w:r>
      <w:r>
        <w:t>”</w:t>
      </w:r>
      <w:r>
        <w:t>追溯到</w:t>
      </w:r>
      <w:r>
        <w:t>“</w:t>
      </w:r>
      <w:r>
        <w:t>运行脚本和结果文件</w:t>
      </w:r>
      <w:r>
        <w:t>”</w:t>
      </w:r>
      <w:r>
        <w:t>。</w:t>
      </w:r>
    </w:p>
    <w:p w14:paraId="02171BF3" w14:textId="77777777" w:rsidR="00000000" w:rsidRDefault="00000000">
      <w:pPr>
        <w:pStyle w:val="21"/>
        <w:ind w:firstLine="560"/>
      </w:pPr>
      <w:r>
        <w:t>从工程实现角度来说，文中还给出了部分不可读图像、</w:t>
      </w:r>
      <w:r>
        <w:t>checkpoint</w:t>
      </w:r>
      <w:r>
        <w:t>兼容转换、登录节点没有</w:t>
      </w:r>
      <w:r>
        <w:t>GPU</w:t>
      </w:r>
      <w:r>
        <w:t>、</w:t>
      </w:r>
      <w:proofErr w:type="spellStart"/>
      <w:r>
        <w:t>Slurm</w:t>
      </w:r>
      <w:proofErr w:type="spellEnd"/>
      <w:r>
        <w:t>作业日志以及训练超时等问题。虽然不是核心的算法创新，但是对于复现实验是否可信起着重要的作用。尤其是毕业论文的实验链路怎样跑通、哪些结果来自正式训练、哪些结论还只是</w:t>
      </w:r>
      <w:r>
        <w:lastRenderedPageBreak/>
        <w:t>阶段性的观察，都是保证论文真实性的重要前提。</w:t>
      </w:r>
    </w:p>
    <w:p w14:paraId="4B97DCB8" w14:textId="77777777" w:rsidR="00000000" w:rsidRPr="00BF1E18" w:rsidRDefault="00000000" w:rsidP="00896960">
      <w:pPr>
        <w:pStyle w:val="20"/>
        <w:ind w:leftChars="-3" w:left="0" w:hangingChars="3" w:hanging="8"/>
        <w:rPr>
          <w:sz w:val="32"/>
          <w:szCs w:val="32"/>
        </w:rPr>
      </w:pPr>
      <w:bookmarkStart w:id="39" w:name="_Toc229406700"/>
      <w:r w:rsidRPr="00BF1E18">
        <w:rPr>
          <w:sz w:val="28"/>
          <w:szCs w:val="32"/>
        </w:rPr>
        <w:t>本章小结</w:t>
      </w:r>
      <w:bookmarkEnd w:id="39"/>
    </w:p>
    <w:p w14:paraId="1BFB5577" w14:textId="77777777" w:rsidR="00000000" w:rsidRDefault="00000000">
      <w:pPr>
        <w:pStyle w:val="21"/>
        <w:ind w:firstLine="560"/>
      </w:pPr>
      <w:r>
        <w:t>本章介绍了实验环境、数据组织、评价指标以及三种实验设计。通过先确定研究问题，再进行基线复现、</w:t>
      </w:r>
      <w:r>
        <w:t>ADM</w:t>
      </w:r>
      <w:r>
        <w:t>分析以及两阶段联合验证，本文第</w:t>
      </w:r>
      <w:r>
        <w:t>5</w:t>
      </w:r>
      <w:r>
        <w:t>章的结果分析就可以和研究目的相匹配。</w:t>
      </w:r>
    </w:p>
    <w:p w14:paraId="140A7FD0" w14:textId="77777777" w:rsidR="00000000" w:rsidRPr="00BF1E18" w:rsidRDefault="00000000" w:rsidP="00896960">
      <w:pPr>
        <w:pStyle w:val="10"/>
        <w:ind w:leftChars="-11" w:left="-2" w:hangingChars="9" w:hanging="29"/>
        <w:rPr>
          <w:sz w:val="32"/>
          <w:szCs w:val="32"/>
        </w:rPr>
      </w:pPr>
      <w:bookmarkStart w:id="40" w:name="_Toc229406701"/>
      <w:r w:rsidRPr="00BF1E18">
        <w:rPr>
          <w:sz w:val="32"/>
          <w:szCs w:val="32"/>
        </w:rPr>
        <w:lastRenderedPageBreak/>
        <w:t>实验结果与分析</w:t>
      </w:r>
      <w:bookmarkEnd w:id="40"/>
    </w:p>
    <w:p w14:paraId="71D61046" w14:textId="77777777" w:rsidR="00000000" w:rsidRPr="00BF1E18" w:rsidRDefault="00000000" w:rsidP="00896960">
      <w:pPr>
        <w:pStyle w:val="20"/>
        <w:ind w:leftChars="-3" w:left="0" w:hangingChars="3" w:hanging="8"/>
        <w:rPr>
          <w:sz w:val="32"/>
          <w:szCs w:val="32"/>
        </w:rPr>
      </w:pPr>
      <w:bookmarkStart w:id="41" w:name="_Toc229406702"/>
      <w:r w:rsidRPr="00BF1E18">
        <w:rPr>
          <w:sz w:val="28"/>
          <w:szCs w:val="32"/>
        </w:rPr>
        <w:t>多模型基线结果与对比分析</w:t>
      </w:r>
      <w:bookmarkEnd w:id="41"/>
    </w:p>
    <w:p w14:paraId="3C3B32BC" w14:textId="77777777" w:rsidR="00000000" w:rsidRDefault="00000000" w:rsidP="00896960">
      <w:pPr>
        <w:pStyle w:val="30"/>
        <w:ind w:leftChars="-4" w:left="0" w:hangingChars="4" w:hanging="11"/>
      </w:pPr>
      <w:bookmarkStart w:id="42" w:name="_Toc229406703"/>
      <w:r>
        <w:t xml:space="preserve">FSD </w:t>
      </w:r>
      <w:r>
        <w:t>基线结果分析</w:t>
      </w:r>
      <w:bookmarkEnd w:id="42"/>
    </w:p>
    <w:p w14:paraId="46161FF4" w14:textId="77777777" w:rsidR="00000000" w:rsidRDefault="00000000">
      <w:pPr>
        <w:pStyle w:val="21"/>
        <w:ind w:firstLine="560"/>
      </w:pPr>
      <w:r>
        <w:t>本文先对</w:t>
      </w:r>
      <w:r>
        <w:t>FSD</w:t>
      </w:r>
      <w:proofErr w:type="gramStart"/>
      <w:r>
        <w:t>预训练</w:t>
      </w:r>
      <w:proofErr w:type="gramEnd"/>
      <w:r>
        <w:t>模型在六类生成器上做基线评价。结果如表</w:t>
      </w:r>
      <w:r>
        <w:t>5-1</w:t>
      </w:r>
      <w:r>
        <w:t>所示，</w:t>
      </w:r>
      <w:r>
        <w:t xml:space="preserve">FSD </w:t>
      </w:r>
      <w:r>
        <w:t>在</w:t>
      </w:r>
      <w:r>
        <w:t xml:space="preserve"> GLIDE </w:t>
      </w:r>
      <w:r>
        <w:t>和</w:t>
      </w:r>
      <w:r>
        <w:t xml:space="preserve"> Stable Diffusion </w:t>
      </w:r>
      <w:r>
        <w:t>上表现较好，在</w:t>
      </w:r>
      <w:r>
        <w:t xml:space="preserve"> ADM </w:t>
      </w:r>
      <w:r>
        <w:t>和</w:t>
      </w:r>
      <w:r>
        <w:t xml:space="preserve"> VQDM </w:t>
      </w:r>
      <w:r>
        <w:t>上相对较弱。这就说明</w:t>
      </w:r>
      <w:r>
        <w:t>FSD</w:t>
      </w:r>
      <w:r>
        <w:t>已经有了一定的跨生成器检测能力，但是不同的生成器之间存在着明显的难度差别，泛化并不意味着所有的情况都是可以普遍适用的。</w:t>
      </w:r>
    </w:p>
    <w:p w14:paraId="59D49C52" w14:textId="77777777" w:rsidR="00000000" w:rsidRDefault="00000000" w:rsidP="00E61B26">
      <w:pPr>
        <w:pStyle w:val="21"/>
        <w:ind w:firstLine="560"/>
      </w:pPr>
      <w:r>
        <w:t>再从</w:t>
      </w:r>
      <w:r>
        <w:t>Accuracy</w:t>
      </w:r>
      <w:r>
        <w:t>上来说达到了</w:t>
      </w:r>
      <w:r>
        <w:t>96.67%</w:t>
      </w:r>
      <w:r>
        <w:t>，</w:t>
      </w:r>
      <w:r>
        <w:t>AP</w:t>
      </w:r>
      <w:r>
        <w:t>达到了</w:t>
      </w:r>
      <w:r>
        <w:t>99.62%</w:t>
      </w:r>
      <w:r>
        <w:t>，说明</w:t>
      </w:r>
      <w:r>
        <w:t>FSD</w:t>
      </w:r>
      <w:r>
        <w:t>对于这类生成图像的排序比较稳定；</w:t>
      </w:r>
      <w:r>
        <w:t>ADM</w:t>
      </w:r>
      <w:r>
        <w:t>的</w:t>
      </w:r>
      <w:r>
        <w:t>Accuracy</w:t>
      </w:r>
      <w:r>
        <w:t>为</w:t>
      </w:r>
      <w:r>
        <w:t>75.41%</w:t>
      </w:r>
      <w:r>
        <w:t>，</w:t>
      </w:r>
      <w:r>
        <w:t>AP</w:t>
      </w:r>
      <w:r>
        <w:t>为</w:t>
      </w:r>
      <w:r>
        <w:t>79.34%</w:t>
      </w:r>
      <w:r>
        <w:t>，</w:t>
      </w:r>
      <w:r>
        <w:t>VQDM</w:t>
      </w:r>
      <w:r>
        <w:t>的</w:t>
      </w:r>
      <w:r>
        <w:t>Accuracy</w:t>
      </w:r>
      <w:r>
        <w:t>为</w:t>
      </w:r>
      <w:r>
        <w:t>75.47%</w:t>
      </w:r>
      <w:r>
        <w:t>，</w:t>
      </w:r>
      <w:r>
        <w:t>AP</w:t>
      </w:r>
      <w:r>
        <w:t>为</w:t>
      </w:r>
      <w:r>
        <w:t>77.15%</w:t>
      </w:r>
      <w:r>
        <w:t>，明显低于</w:t>
      </w:r>
      <w:r>
        <w:t>GLIDE</w:t>
      </w:r>
      <w:r>
        <w:t>和</w:t>
      </w:r>
      <w:r>
        <w:t>Stable Diffusion</w:t>
      </w:r>
      <w:r>
        <w:t>。由此可知，后续的研究不能只关注平均性能，而应该分析不同的生成器所存在的困难。</w:t>
      </w:r>
    </w:p>
    <w:p w14:paraId="4C7DD6F8" w14:textId="77777777" w:rsidR="00000000" w:rsidRPr="00053087" w:rsidRDefault="00000000">
      <w:pPr>
        <w:pStyle w:val="a3"/>
        <w:rPr>
          <w:rFonts w:ascii="宋体" w:hAnsi="宋体" w:hint="eastAsia"/>
        </w:rPr>
      </w:pPr>
      <w:r w:rsidRPr="00053087">
        <w:rPr>
          <w:rFonts w:ascii="宋体" w:hAnsi="宋体"/>
        </w:rPr>
        <w:t>表5-1 FSD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CA70C3" w14:paraId="49E305E3" w14:textId="77777777" w:rsidTr="00CC5234">
        <w:trPr>
          <w:jc w:val="center"/>
        </w:trPr>
        <w:tc>
          <w:tcPr>
            <w:tcW w:w="2268" w:type="dxa"/>
            <w:shd w:val="clear" w:color="auto" w:fill="D9E2F3"/>
            <w:vAlign w:val="center"/>
          </w:tcPr>
          <w:p w14:paraId="12ACD87D" w14:textId="77777777" w:rsidR="00000000" w:rsidRDefault="00000000" w:rsidP="00CC5234">
            <w:pPr>
              <w:spacing w:line="288" w:lineRule="auto"/>
              <w:jc w:val="center"/>
            </w:pPr>
            <w:r>
              <w:rPr>
                <w:b/>
                <w:sz w:val="21"/>
              </w:rPr>
              <w:t>测试类别</w:t>
            </w:r>
          </w:p>
        </w:tc>
        <w:tc>
          <w:tcPr>
            <w:tcW w:w="2268" w:type="dxa"/>
            <w:shd w:val="clear" w:color="auto" w:fill="D9E2F3"/>
            <w:vAlign w:val="center"/>
          </w:tcPr>
          <w:p w14:paraId="0BF9F893" w14:textId="77777777" w:rsidR="00000000" w:rsidRDefault="00000000" w:rsidP="00CC5234">
            <w:pPr>
              <w:spacing w:line="288" w:lineRule="auto"/>
              <w:jc w:val="center"/>
            </w:pPr>
            <w:r>
              <w:rPr>
                <w:b/>
                <w:sz w:val="21"/>
              </w:rPr>
              <w:t>评估样本数</w:t>
            </w:r>
          </w:p>
        </w:tc>
        <w:tc>
          <w:tcPr>
            <w:tcW w:w="2268" w:type="dxa"/>
            <w:shd w:val="clear" w:color="auto" w:fill="D9E2F3"/>
            <w:vAlign w:val="center"/>
          </w:tcPr>
          <w:p w14:paraId="0FC1C59E" w14:textId="77777777" w:rsidR="00000000" w:rsidRDefault="00000000" w:rsidP="00CC5234">
            <w:pPr>
              <w:spacing w:line="288" w:lineRule="auto"/>
              <w:jc w:val="center"/>
            </w:pPr>
            <w:r>
              <w:rPr>
                <w:b/>
                <w:sz w:val="21"/>
              </w:rPr>
              <w:t>Accuracy</w:t>
            </w:r>
          </w:p>
        </w:tc>
        <w:tc>
          <w:tcPr>
            <w:tcW w:w="2268" w:type="dxa"/>
            <w:shd w:val="clear" w:color="auto" w:fill="D9E2F3"/>
            <w:vAlign w:val="center"/>
          </w:tcPr>
          <w:p w14:paraId="17C70A4E" w14:textId="77777777" w:rsidR="00000000" w:rsidRDefault="00000000" w:rsidP="00CC5234">
            <w:pPr>
              <w:spacing w:line="288" w:lineRule="auto"/>
              <w:jc w:val="center"/>
            </w:pPr>
            <w:r>
              <w:rPr>
                <w:b/>
                <w:sz w:val="21"/>
              </w:rPr>
              <w:t>AP</w:t>
            </w:r>
          </w:p>
        </w:tc>
      </w:tr>
      <w:tr w:rsidR="00CA70C3" w14:paraId="0893597A" w14:textId="77777777" w:rsidTr="00CC5234">
        <w:trPr>
          <w:jc w:val="center"/>
        </w:trPr>
        <w:tc>
          <w:tcPr>
            <w:tcW w:w="2268" w:type="dxa"/>
            <w:vAlign w:val="center"/>
          </w:tcPr>
          <w:p w14:paraId="2565AE1B" w14:textId="77777777" w:rsidR="00000000" w:rsidRDefault="00000000" w:rsidP="00CC5234">
            <w:pPr>
              <w:spacing w:line="288" w:lineRule="auto"/>
              <w:jc w:val="center"/>
            </w:pPr>
            <w:r>
              <w:rPr>
                <w:sz w:val="21"/>
              </w:rPr>
              <w:t>Midjourney</w:t>
            </w:r>
          </w:p>
        </w:tc>
        <w:tc>
          <w:tcPr>
            <w:tcW w:w="2268" w:type="dxa"/>
            <w:vAlign w:val="center"/>
          </w:tcPr>
          <w:p w14:paraId="48D51714" w14:textId="77777777" w:rsidR="00000000" w:rsidRDefault="00000000" w:rsidP="00CC5234">
            <w:pPr>
              <w:spacing w:line="288" w:lineRule="auto"/>
              <w:jc w:val="center"/>
            </w:pPr>
            <w:r>
              <w:rPr>
                <w:sz w:val="21"/>
              </w:rPr>
              <w:t>9000</w:t>
            </w:r>
          </w:p>
        </w:tc>
        <w:tc>
          <w:tcPr>
            <w:tcW w:w="2268" w:type="dxa"/>
            <w:vAlign w:val="center"/>
          </w:tcPr>
          <w:p w14:paraId="31E328DE" w14:textId="77777777" w:rsidR="00000000" w:rsidRDefault="00000000" w:rsidP="00CC5234">
            <w:pPr>
              <w:spacing w:line="288" w:lineRule="auto"/>
              <w:jc w:val="center"/>
            </w:pPr>
            <w:r>
              <w:rPr>
                <w:sz w:val="21"/>
              </w:rPr>
              <w:t>79.56%</w:t>
            </w:r>
          </w:p>
        </w:tc>
        <w:tc>
          <w:tcPr>
            <w:tcW w:w="2268" w:type="dxa"/>
            <w:vAlign w:val="center"/>
          </w:tcPr>
          <w:p w14:paraId="72A394E0" w14:textId="77777777" w:rsidR="00000000" w:rsidRDefault="00000000" w:rsidP="00CC5234">
            <w:pPr>
              <w:spacing w:line="288" w:lineRule="auto"/>
              <w:jc w:val="center"/>
            </w:pPr>
            <w:r>
              <w:rPr>
                <w:sz w:val="21"/>
              </w:rPr>
              <w:t>82.04%</w:t>
            </w:r>
          </w:p>
        </w:tc>
      </w:tr>
      <w:tr w:rsidR="00CA70C3" w14:paraId="7A9C2D64" w14:textId="77777777" w:rsidTr="00CC5234">
        <w:trPr>
          <w:jc w:val="center"/>
        </w:trPr>
        <w:tc>
          <w:tcPr>
            <w:tcW w:w="2268" w:type="dxa"/>
            <w:vAlign w:val="center"/>
          </w:tcPr>
          <w:p w14:paraId="17DC59CA" w14:textId="77777777" w:rsidR="00000000" w:rsidRDefault="00000000" w:rsidP="00CC5234">
            <w:pPr>
              <w:spacing w:line="288" w:lineRule="auto"/>
              <w:jc w:val="center"/>
            </w:pPr>
            <w:r>
              <w:rPr>
                <w:sz w:val="21"/>
              </w:rPr>
              <w:t>Stable Diffusion</w:t>
            </w:r>
          </w:p>
        </w:tc>
        <w:tc>
          <w:tcPr>
            <w:tcW w:w="2268" w:type="dxa"/>
            <w:vAlign w:val="center"/>
          </w:tcPr>
          <w:p w14:paraId="7B6D6442" w14:textId="77777777" w:rsidR="00000000" w:rsidRDefault="00000000" w:rsidP="00CC5234">
            <w:pPr>
              <w:spacing w:line="288" w:lineRule="auto"/>
              <w:jc w:val="center"/>
            </w:pPr>
            <w:r>
              <w:rPr>
                <w:sz w:val="21"/>
              </w:rPr>
              <w:t>9000</w:t>
            </w:r>
          </w:p>
        </w:tc>
        <w:tc>
          <w:tcPr>
            <w:tcW w:w="2268" w:type="dxa"/>
            <w:vAlign w:val="center"/>
          </w:tcPr>
          <w:p w14:paraId="2EAC3BED" w14:textId="77777777" w:rsidR="00000000" w:rsidRDefault="00000000" w:rsidP="00CC5234">
            <w:pPr>
              <w:spacing w:line="288" w:lineRule="auto"/>
              <w:jc w:val="center"/>
            </w:pPr>
            <w:r>
              <w:rPr>
                <w:sz w:val="21"/>
              </w:rPr>
              <w:t>88.34%</w:t>
            </w:r>
          </w:p>
        </w:tc>
        <w:tc>
          <w:tcPr>
            <w:tcW w:w="2268" w:type="dxa"/>
            <w:vAlign w:val="center"/>
          </w:tcPr>
          <w:p w14:paraId="2083C7FE" w14:textId="77777777" w:rsidR="00000000" w:rsidRDefault="00000000" w:rsidP="00CC5234">
            <w:pPr>
              <w:spacing w:line="288" w:lineRule="auto"/>
              <w:jc w:val="center"/>
            </w:pPr>
            <w:r>
              <w:rPr>
                <w:sz w:val="21"/>
              </w:rPr>
              <w:t>91.30%</w:t>
            </w:r>
          </w:p>
        </w:tc>
      </w:tr>
      <w:tr w:rsidR="00CA70C3" w14:paraId="6FD7D1B0" w14:textId="77777777" w:rsidTr="00CC5234">
        <w:trPr>
          <w:jc w:val="center"/>
        </w:trPr>
        <w:tc>
          <w:tcPr>
            <w:tcW w:w="2268" w:type="dxa"/>
            <w:vAlign w:val="center"/>
          </w:tcPr>
          <w:p w14:paraId="54865887" w14:textId="77777777" w:rsidR="00000000" w:rsidRDefault="00000000" w:rsidP="00CC5234">
            <w:pPr>
              <w:spacing w:line="288" w:lineRule="auto"/>
              <w:jc w:val="center"/>
            </w:pPr>
            <w:r>
              <w:rPr>
                <w:sz w:val="21"/>
              </w:rPr>
              <w:t>ADM</w:t>
            </w:r>
          </w:p>
        </w:tc>
        <w:tc>
          <w:tcPr>
            <w:tcW w:w="2268" w:type="dxa"/>
            <w:vAlign w:val="center"/>
          </w:tcPr>
          <w:p w14:paraId="40FF0EFB" w14:textId="77777777" w:rsidR="00000000" w:rsidRDefault="00000000" w:rsidP="00CC5234">
            <w:pPr>
              <w:spacing w:line="288" w:lineRule="auto"/>
              <w:jc w:val="center"/>
            </w:pPr>
            <w:r>
              <w:rPr>
                <w:sz w:val="21"/>
              </w:rPr>
              <w:t>9000</w:t>
            </w:r>
          </w:p>
        </w:tc>
        <w:tc>
          <w:tcPr>
            <w:tcW w:w="2268" w:type="dxa"/>
            <w:vAlign w:val="center"/>
          </w:tcPr>
          <w:p w14:paraId="13EE8828" w14:textId="77777777" w:rsidR="00000000" w:rsidRDefault="00000000" w:rsidP="00CC5234">
            <w:pPr>
              <w:spacing w:line="288" w:lineRule="auto"/>
              <w:jc w:val="center"/>
            </w:pPr>
            <w:r>
              <w:rPr>
                <w:sz w:val="21"/>
              </w:rPr>
              <w:t>75.41%</w:t>
            </w:r>
          </w:p>
        </w:tc>
        <w:tc>
          <w:tcPr>
            <w:tcW w:w="2268" w:type="dxa"/>
            <w:vAlign w:val="center"/>
          </w:tcPr>
          <w:p w14:paraId="40EA1942" w14:textId="77777777" w:rsidR="00000000" w:rsidRDefault="00000000" w:rsidP="00CC5234">
            <w:pPr>
              <w:spacing w:line="288" w:lineRule="auto"/>
              <w:jc w:val="center"/>
            </w:pPr>
            <w:r>
              <w:rPr>
                <w:sz w:val="21"/>
              </w:rPr>
              <w:t>79.34%</w:t>
            </w:r>
          </w:p>
        </w:tc>
      </w:tr>
      <w:tr w:rsidR="00CA70C3" w14:paraId="0758012E" w14:textId="77777777" w:rsidTr="00CC5234">
        <w:trPr>
          <w:jc w:val="center"/>
        </w:trPr>
        <w:tc>
          <w:tcPr>
            <w:tcW w:w="2268" w:type="dxa"/>
            <w:vAlign w:val="center"/>
          </w:tcPr>
          <w:p w14:paraId="45944F8A" w14:textId="77777777" w:rsidR="00000000" w:rsidRDefault="00000000" w:rsidP="00CC5234">
            <w:pPr>
              <w:spacing w:line="288" w:lineRule="auto"/>
              <w:jc w:val="center"/>
            </w:pPr>
            <w:proofErr w:type="spellStart"/>
            <w:r>
              <w:rPr>
                <w:sz w:val="21"/>
              </w:rPr>
              <w:t>BigGAN</w:t>
            </w:r>
            <w:proofErr w:type="spellEnd"/>
          </w:p>
        </w:tc>
        <w:tc>
          <w:tcPr>
            <w:tcW w:w="2268" w:type="dxa"/>
            <w:vAlign w:val="center"/>
          </w:tcPr>
          <w:p w14:paraId="65BC2BAF" w14:textId="77777777" w:rsidR="00000000" w:rsidRDefault="00000000" w:rsidP="00CC5234">
            <w:pPr>
              <w:spacing w:line="288" w:lineRule="auto"/>
              <w:jc w:val="center"/>
            </w:pPr>
            <w:r>
              <w:rPr>
                <w:sz w:val="21"/>
              </w:rPr>
              <w:t>9000</w:t>
            </w:r>
          </w:p>
        </w:tc>
        <w:tc>
          <w:tcPr>
            <w:tcW w:w="2268" w:type="dxa"/>
            <w:vAlign w:val="center"/>
          </w:tcPr>
          <w:p w14:paraId="7EE4CE82" w14:textId="77777777" w:rsidR="00000000" w:rsidRDefault="00000000" w:rsidP="00CC5234">
            <w:pPr>
              <w:spacing w:line="288" w:lineRule="auto"/>
              <w:jc w:val="center"/>
            </w:pPr>
            <w:r>
              <w:rPr>
                <w:sz w:val="21"/>
              </w:rPr>
              <w:t>79.27%</w:t>
            </w:r>
          </w:p>
        </w:tc>
        <w:tc>
          <w:tcPr>
            <w:tcW w:w="2268" w:type="dxa"/>
            <w:vAlign w:val="center"/>
          </w:tcPr>
          <w:p w14:paraId="2AD34DAF" w14:textId="77777777" w:rsidR="00000000" w:rsidRDefault="00000000" w:rsidP="00CC5234">
            <w:pPr>
              <w:spacing w:line="288" w:lineRule="auto"/>
              <w:jc w:val="center"/>
            </w:pPr>
            <w:r>
              <w:rPr>
                <w:sz w:val="21"/>
              </w:rPr>
              <w:t>82.40%</w:t>
            </w:r>
          </w:p>
        </w:tc>
      </w:tr>
      <w:tr w:rsidR="00CA70C3" w14:paraId="411E172C" w14:textId="77777777" w:rsidTr="00CC5234">
        <w:trPr>
          <w:jc w:val="center"/>
        </w:trPr>
        <w:tc>
          <w:tcPr>
            <w:tcW w:w="2268" w:type="dxa"/>
            <w:vAlign w:val="center"/>
          </w:tcPr>
          <w:p w14:paraId="5631E394" w14:textId="77777777" w:rsidR="00000000" w:rsidRDefault="00000000" w:rsidP="00CC5234">
            <w:pPr>
              <w:spacing w:line="288" w:lineRule="auto"/>
              <w:jc w:val="center"/>
            </w:pPr>
            <w:r>
              <w:rPr>
                <w:sz w:val="21"/>
              </w:rPr>
              <w:t>GLIDE</w:t>
            </w:r>
          </w:p>
        </w:tc>
        <w:tc>
          <w:tcPr>
            <w:tcW w:w="2268" w:type="dxa"/>
            <w:vAlign w:val="center"/>
          </w:tcPr>
          <w:p w14:paraId="52F48280" w14:textId="77777777" w:rsidR="00000000" w:rsidRDefault="00000000" w:rsidP="00CC5234">
            <w:pPr>
              <w:spacing w:line="288" w:lineRule="auto"/>
              <w:jc w:val="center"/>
            </w:pPr>
            <w:r>
              <w:rPr>
                <w:sz w:val="21"/>
              </w:rPr>
              <w:t>9000</w:t>
            </w:r>
          </w:p>
        </w:tc>
        <w:tc>
          <w:tcPr>
            <w:tcW w:w="2268" w:type="dxa"/>
            <w:vAlign w:val="center"/>
          </w:tcPr>
          <w:p w14:paraId="093F4B42" w14:textId="77777777" w:rsidR="00000000" w:rsidRDefault="00000000" w:rsidP="00CC5234">
            <w:pPr>
              <w:spacing w:line="288" w:lineRule="auto"/>
              <w:jc w:val="center"/>
            </w:pPr>
            <w:r>
              <w:rPr>
                <w:sz w:val="21"/>
              </w:rPr>
              <w:t>96.67%</w:t>
            </w:r>
          </w:p>
        </w:tc>
        <w:tc>
          <w:tcPr>
            <w:tcW w:w="2268" w:type="dxa"/>
            <w:vAlign w:val="center"/>
          </w:tcPr>
          <w:p w14:paraId="5C36E5E3" w14:textId="77777777" w:rsidR="00000000" w:rsidRDefault="00000000" w:rsidP="00CC5234">
            <w:pPr>
              <w:spacing w:line="288" w:lineRule="auto"/>
              <w:jc w:val="center"/>
            </w:pPr>
            <w:r>
              <w:rPr>
                <w:sz w:val="21"/>
              </w:rPr>
              <w:t>96.82%</w:t>
            </w:r>
          </w:p>
        </w:tc>
      </w:tr>
      <w:tr w:rsidR="00CA70C3" w14:paraId="2062D965" w14:textId="77777777" w:rsidTr="00CC5234">
        <w:trPr>
          <w:jc w:val="center"/>
        </w:trPr>
        <w:tc>
          <w:tcPr>
            <w:tcW w:w="2268" w:type="dxa"/>
            <w:vAlign w:val="center"/>
          </w:tcPr>
          <w:p w14:paraId="3A6BC76E" w14:textId="77777777" w:rsidR="00000000" w:rsidRDefault="00000000" w:rsidP="00CC5234">
            <w:pPr>
              <w:spacing w:line="288" w:lineRule="auto"/>
              <w:jc w:val="center"/>
            </w:pPr>
            <w:r>
              <w:rPr>
                <w:sz w:val="21"/>
              </w:rPr>
              <w:t>VQDM</w:t>
            </w:r>
          </w:p>
        </w:tc>
        <w:tc>
          <w:tcPr>
            <w:tcW w:w="2268" w:type="dxa"/>
            <w:vAlign w:val="center"/>
          </w:tcPr>
          <w:p w14:paraId="53CE95A2" w14:textId="77777777" w:rsidR="00000000" w:rsidRDefault="00000000" w:rsidP="00CC5234">
            <w:pPr>
              <w:spacing w:line="288" w:lineRule="auto"/>
              <w:jc w:val="center"/>
            </w:pPr>
            <w:r>
              <w:rPr>
                <w:sz w:val="21"/>
              </w:rPr>
              <w:t>9000</w:t>
            </w:r>
          </w:p>
        </w:tc>
        <w:tc>
          <w:tcPr>
            <w:tcW w:w="2268" w:type="dxa"/>
            <w:vAlign w:val="center"/>
          </w:tcPr>
          <w:p w14:paraId="374F5D6A" w14:textId="77777777" w:rsidR="00000000" w:rsidRDefault="00000000" w:rsidP="00CC5234">
            <w:pPr>
              <w:spacing w:line="288" w:lineRule="auto"/>
              <w:jc w:val="center"/>
            </w:pPr>
            <w:r>
              <w:rPr>
                <w:sz w:val="21"/>
              </w:rPr>
              <w:t>75.47%</w:t>
            </w:r>
          </w:p>
        </w:tc>
        <w:tc>
          <w:tcPr>
            <w:tcW w:w="2268" w:type="dxa"/>
            <w:vAlign w:val="center"/>
          </w:tcPr>
          <w:p w14:paraId="7ABF851E" w14:textId="77777777" w:rsidR="00000000" w:rsidRDefault="00000000" w:rsidP="00CC5234">
            <w:pPr>
              <w:spacing w:line="288" w:lineRule="auto"/>
              <w:jc w:val="center"/>
            </w:pPr>
            <w:r>
              <w:rPr>
                <w:sz w:val="21"/>
              </w:rPr>
              <w:t>77.15%</w:t>
            </w:r>
          </w:p>
        </w:tc>
      </w:tr>
    </w:tbl>
    <w:p w14:paraId="0B3AB729" w14:textId="77777777" w:rsidR="00000000" w:rsidRPr="00CA70C3" w:rsidRDefault="00000000" w:rsidP="00CA70C3"/>
    <w:p w14:paraId="66914D99" w14:textId="77777777" w:rsidR="00000000" w:rsidRDefault="00000000" w:rsidP="00124D3A">
      <w:pPr>
        <w:pStyle w:val="30"/>
        <w:ind w:leftChars="-4" w:left="0" w:hangingChars="4" w:hanging="11"/>
      </w:pPr>
      <w:bookmarkStart w:id="43" w:name="_Toc229406704"/>
      <w:r>
        <w:lastRenderedPageBreak/>
        <w:t xml:space="preserve">Stay-Positive </w:t>
      </w:r>
      <w:r>
        <w:t>基线结果分析</w:t>
      </w:r>
      <w:bookmarkEnd w:id="43"/>
    </w:p>
    <w:p w14:paraId="6F5ADF24" w14:textId="77777777" w:rsidR="00000000" w:rsidRDefault="00000000">
      <w:pPr>
        <w:pStyle w:val="21"/>
        <w:ind w:firstLine="560"/>
      </w:pPr>
      <w:r>
        <w:t>在固定真假对照实验中</w:t>
      </w:r>
      <w:r>
        <w:t>Staying positive</w:t>
      </w:r>
      <w:r>
        <w:t>的效果最好。表</w:t>
      </w:r>
      <w:r>
        <w:t>5-2</w:t>
      </w:r>
      <w:r>
        <w:t>中</w:t>
      </w:r>
      <w:r>
        <w:t>Midjourney</w:t>
      </w:r>
      <w:r>
        <w:t>和</w:t>
      </w:r>
      <w:r>
        <w:t>Stable Diffusion</w:t>
      </w:r>
      <w:r>
        <w:t>的准确性、</w:t>
      </w:r>
      <w:r>
        <w:t>AP</w:t>
      </w:r>
      <w:r>
        <w:t>都很高，说明在训练测试协议接近、真假对照关系清楚的时候，鲁棒判别边界优化的方法有明显的优势。</w:t>
      </w:r>
    </w:p>
    <w:p w14:paraId="0C2F4BE3" w14:textId="77777777" w:rsidR="00000000" w:rsidRDefault="00000000" w:rsidP="00F00744">
      <w:pPr>
        <w:pStyle w:val="21"/>
        <w:ind w:firstLine="560"/>
      </w:pPr>
      <w:r>
        <w:t>但是这种优势不能直接推广到所有的生成器和所有的协议上。</w:t>
      </w:r>
      <w:r>
        <w:t>Stay-Positive</w:t>
      </w:r>
      <w:r>
        <w:t>的输入和评估方式更适于固定真假配对的场景，</w:t>
      </w:r>
      <w:r>
        <w:t>FSD</w:t>
      </w:r>
      <w:r>
        <w:t>更重视跨生成器的泛化。两者之间存在的差别表明，</w:t>
      </w:r>
      <w:r>
        <w:t>AI</w:t>
      </w:r>
      <w:r>
        <w:t>伪造图像识别中所谓的</w:t>
      </w:r>
      <w:r>
        <w:t>“</w:t>
      </w:r>
      <w:r>
        <w:t>高分</w:t>
      </w:r>
      <w:r>
        <w:t>”</w:t>
      </w:r>
      <w:r>
        <w:t>必须放在具体的任务背景中去理解。只有确定方法所面对的是闭集判别、跨生成器泛化还是</w:t>
      </w:r>
      <w:proofErr w:type="gramStart"/>
      <w:r>
        <w:t>样本级解释</w:t>
      </w:r>
      <w:proofErr w:type="gramEnd"/>
      <w:r>
        <w:t>，结果比较才有研究价值。</w:t>
      </w:r>
    </w:p>
    <w:p w14:paraId="0D7EF4D9" w14:textId="77777777" w:rsidR="00000000" w:rsidRDefault="00000000">
      <w:pPr>
        <w:pStyle w:val="a3"/>
        <w:rPr>
          <w:rFonts w:ascii="宋体" w:hAnsi="宋体" w:hint="eastAsia"/>
        </w:rPr>
      </w:pPr>
      <w:r w:rsidRPr="00F00744">
        <w:rPr>
          <w:rFonts w:ascii="宋体" w:hAnsi="宋体"/>
        </w:rPr>
        <w:t>表5-2 Stay-Positive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F00744" w14:paraId="36DE3CBD" w14:textId="77777777" w:rsidTr="00CC5234">
        <w:trPr>
          <w:jc w:val="center"/>
        </w:trPr>
        <w:tc>
          <w:tcPr>
            <w:tcW w:w="2268" w:type="dxa"/>
            <w:shd w:val="clear" w:color="auto" w:fill="D9E2F3"/>
            <w:vAlign w:val="center"/>
          </w:tcPr>
          <w:p w14:paraId="5A83D0D8" w14:textId="77777777" w:rsidR="00000000" w:rsidRDefault="00000000" w:rsidP="00CC5234">
            <w:pPr>
              <w:spacing w:line="288" w:lineRule="auto"/>
              <w:jc w:val="center"/>
            </w:pPr>
            <w:r>
              <w:rPr>
                <w:b/>
                <w:sz w:val="21"/>
              </w:rPr>
              <w:t>测试类别</w:t>
            </w:r>
          </w:p>
        </w:tc>
        <w:tc>
          <w:tcPr>
            <w:tcW w:w="2268" w:type="dxa"/>
            <w:shd w:val="clear" w:color="auto" w:fill="D9E2F3"/>
            <w:vAlign w:val="center"/>
          </w:tcPr>
          <w:p w14:paraId="0DEFC829" w14:textId="77777777" w:rsidR="00000000" w:rsidRDefault="00000000" w:rsidP="00CC5234">
            <w:pPr>
              <w:spacing w:line="288" w:lineRule="auto"/>
              <w:jc w:val="center"/>
            </w:pPr>
            <w:r>
              <w:rPr>
                <w:b/>
                <w:sz w:val="21"/>
              </w:rPr>
              <w:t>模型</w:t>
            </w:r>
          </w:p>
        </w:tc>
        <w:tc>
          <w:tcPr>
            <w:tcW w:w="2268" w:type="dxa"/>
            <w:shd w:val="clear" w:color="auto" w:fill="D9E2F3"/>
            <w:vAlign w:val="center"/>
          </w:tcPr>
          <w:p w14:paraId="42DE90A1" w14:textId="77777777" w:rsidR="00000000" w:rsidRDefault="00000000" w:rsidP="00CC5234">
            <w:pPr>
              <w:spacing w:line="288" w:lineRule="auto"/>
              <w:jc w:val="center"/>
            </w:pPr>
            <w:r>
              <w:rPr>
                <w:b/>
                <w:sz w:val="21"/>
              </w:rPr>
              <w:t>Accuracy</w:t>
            </w:r>
          </w:p>
        </w:tc>
        <w:tc>
          <w:tcPr>
            <w:tcW w:w="2268" w:type="dxa"/>
            <w:shd w:val="clear" w:color="auto" w:fill="D9E2F3"/>
            <w:vAlign w:val="center"/>
          </w:tcPr>
          <w:p w14:paraId="6F5F521E" w14:textId="77777777" w:rsidR="00000000" w:rsidRDefault="00000000" w:rsidP="00CC5234">
            <w:pPr>
              <w:spacing w:line="288" w:lineRule="auto"/>
              <w:jc w:val="center"/>
            </w:pPr>
            <w:r>
              <w:rPr>
                <w:b/>
                <w:sz w:val="21"/>
              </w:rPr>
              <w:t>AP</w:t>
            </w:r>
          </w:p>
        </w:tc>
      </w:tr>
      <w:tr w:rsidR="00F00744" w14:paraId="13DC2920" w14:textId="77777777" w:rsidTr="00CC5234">
        <w:trPr>
          <w:jc w:val="center"/>
        </w:trPr>
        <w:tc>
          <w:tcPr>
            <w:tcW w:w="2268" w:type="dxa"/>
            <w:vAlign w:val="center"/>
          </w:tcPr>
          <w:p w14:paraId="06CCF19C" w14:textId="77777777" w:rsidR="00000000" w:rsidRDefault="00000000" w:rsidP="00CC5234">
            <w:pPr>
              <w:spacing w:line="288" w:lineRule="auto"/>
              <w:jc w:val="center"/>
            </w:pPr>
            <w:r>
              <w:rPr>
                <w:sz w:val="21"/>
              </w:rPr>
              <w:t>Midjourney</w:t>
            </w:r>
          </w:p>
        </w:tc>
        <w:tc>
          <w:tcPr>
            <w:tcW w:w="2268" w:type="dxa"/>
            <w:vAlign w:val="center"/>
          </w:tcPr>
          <w:p w14:paraId="7F5DA411" w14:textId="77777777" w:rsidR="00000000" w:rsidRDefault="00000000" w:rsidP="00CC5234">
            <w:pPr>
              <w:spacing w:line="288" w:lineRule="auto"/>
              <w:jc w:val="center"/>
            </w:pPr>
            <w:r>
              <w:rPr>
                <w:sz w:val="21"/>
              </w:rPr>
              <w:t>Corvi+</w:t>
            </w:r>
          </w:p>
        </w:tc>
        <w:tc>
          <w:tcPr>
            <w:tcW w:w="2268" w:type="dxa"/>
            <w:vAlign w:val="center"/>
          </w:tcPr>
          <w:p w14:paraId="466C1B6F" w14:textId="77777777" w:rsidR="00000000" w:rsidRDefault="00000000" w:rsidP="00CC5234">
            <w:pPr>
              <w:spacing w:line="288" w:lineRule="auto"/>
              <w:jc w:val="center"/>
            </w:pPr>
            <w:r>
              <w:rPr>
                <w:sz w:val="21"/>
              </w:rPr>
              <w:t>99.60%</w:t>
            </w:r>
          </w:p>
        </w:tc>
        <w:tc>
          <w:tcPr>
            <w:tcW w:w="2268" w:type="dxa"/>
            <w:vAlign w:val="center"/>
          </w:tcPr>
          <w:p w14:paraId="3C654385" w14:textId="77777777" w:rsidR="00000000" w:rsidRDefault="00000000" w:rsidP="00CC5234">
            <w:pPr>
              <w:spacing w:line="288" w:lineRule="auto"/>
              <w:jc w:val="center"/>
            </w:pPr>
            <w:r>
              <w:rPr>
                <w:sz w:val="21"/>
              </w:rPr>
              <w:t>99.98%</w:t>
            </w:r>
          </w:p>
        </w:tc>
      </w:tr>
      <w:tr w:rsidR="00F00744" w14:paraId="5B7ED6C3" w14:textId="77777777" w:rsidTr="00CC5234">
        <w:trPr>
          <w:jc w:val="center"/>
        </w:trPr>
        <w:tc>
          <w:tcPr>
            <w:tcW w:w="2268" w:type="dxa"/>
            <w:vAlign w:val="center"/>
          </w:tcPr>
          <w:p w14:paraId="00226202" w14:textId="77777777" w:rsidR="00000000" w:rsidRDefault="00000000" w:rsidP="00CC5234">
            <w:pPr>
              <w:spacing w:line="288" w:lineRule="auto"/>
              <w:jc w:val="center"/>
            </w:pPr>
            <w:r>
              <w:rPr>
                <w:sz w:val="21"/>
              </w:rPr>
              <w:t>Midjourney</w:t>
            </w:r>
          </w:p>
        </w:tc>
        <w:tc>
          <w:tcPr>
            <w:tcW w:w="2268" w:type="dxa"/>
            <w:vAlign w:val="center"/>
          </w:tcPr>
          <w:p w14:paraId="42168EBD" w14:textId="77777777" w:rsidR="00000000" w:rsidRDefault="00000000" w:rsidP="00CC5234">
            <w:pPr>
              <w:spacing w:line="288" w:lineRule="auto"/>
              <w:jc w:val="center"/>
            </w:pPr>
            <w:r>
              <w:rPr>
                <w:sz w:val="21"/>
              </w:rPr>
              <w:t>Rajan/Ours+</w:t>
            </w:r>
          </w:p>
        </w:tc>
        <w:tc>
          <w:tcPr>
            <w:tcW w:w="2268" w:type="dxa"/>
            <w:vAlign w:val="center"/>
          </w:tcPr>
          <w:p w14:paraId="766EC259" w14:textId="77777777" w:rsidR="00000000" w:rsidRDefault="00000000" w:rsidP="00CC5234">
            <w:pPr>
              <w:spacing w:line="288" w:lineRule="auto"/>
              <w:jc w:val="center"/>
            </w:pPr>
            <w:r>
              <w:rPr>
                <w:sz w:val="21"/>
              </w:rPr>
              <w:t>98.40%</w:t>
            </w:r>
          </w:p>
        </w:tc>
        <w:tc>
          <w:tcPr>
            <w:tcW w:w="2268" w:type="dxa"/>
            <w:vAlign w:val="center"/>
          </w:tcPr>
          <w:p w14:paraId="1222C8D2" w14:textId="77777777" w:rsidR="00000000" w:rsidRDefault="00000000" w:rsidP="00CC5234">
            <w:pPr>
              <w:spacing w:line="288" w:lineRule="auto"/>
              <w:jc w:val="center"/>
            </w:pPr>
            <w:r>
              <w:rPr>
                <w:sz w:val="21"/>
              </w:rPr>
              <w:t>99.94%</w:t>
            </w:r>
          </w:p>
        </w:tc>
      </w:tr>
      <w:tr w:rsidR="00F00744" w14:paraId="387C65CB" w14:textId="77777777" w:rsidTr="00CC5234">
        <w:trPr>
          <w:jc w:val="center"/>
        </w:trPr>
        <w:tc>
          <w:tcPr>
            <w:tcW w:w="2268" w:type="dxa"/>
            <w:vAlign w:val="center"/>
          </w:tcPr>
          <w:p w14:paraId="2C01D2B4" w14:textId="77777777" w:rsidR="00000000" w:rsidRDefault="00000000" w:rsidP="00CC5234">
            <w:pPr>
              <w:spacing w:line="288" w:lineRule="auto"/>
              <w:jc w:val="center"/>
            </w:pPr>
            <w:r>
              <w:rPr>
                <w:sz w:val="21"/>
              </w:rPr>
              <w:t>Stable Diffusion</w:t>
            </w:r>
          </w:p>
        </w:tc>
        <w:tc>
          <w:tcPr>
            <w:tcW w:w="2268" w:type="dxa"/>
            <w:vAlign w:val="center"/>
          </w:tcPr>
          <w:p w14:paraId="5CFD1164" w14:textId="77777777" w:rsidR="00000000" w:rsidRDefault="00000000" w:rsidP="00CC5234">
            <w:pPr>
              <w:spacing w:line="288" w:lineRule="auto"/>
              <w:jc w:val="center"/>
            </w:pPr>
            <w:r>
              <w:rPr>
                <w:sz w:val="21"/>
              </w:rPr>
              <w:t>Corvi+</w:t>
            </w:r>
          </w:p>
        </w:tc>
        <w:tc>
          <w:tcPr>
            <w:tcW w:w="2268" w:type="dxa"/>
            <w:vAlign w:val="center"/>
          </w:tcPr>
          <w:p w14:paraId="73910689" w14:textId="77777777" w:rsidR="00000000" w:rsidRDefault="00000000" w:rsidP="00CC5234">
            <w:pPr>
              <w:spacing w:line="288" w:lineRule="auto"/>
              <w:jc w:val="center"/>
            </w:pPr>
            <w:r>
              <w:rPr>
                <w:sz w:val="21"/>
              </w:rPr>
              <w:t>99.78%</w:t>
            </w:r>
          </w:p>
        </w:tc>
        <w:tc>
          <w:tcPr>
            <w:tcW w:w="2268" w:type="dxa"/>
            <w:vAlign w:val="center"/>
          </w:tcPr>
          <w:p w14:paraId="1DB4B47A" w14:textId="77777777" w:rsidR="00000000" w:rsidRDefault="00000000" w:rsidP="00CC5234">
            <w:pPr>
              <w:spacing w:line="288" w:lineRule="auto"/>
              <w:jc w:val="center"/>
            </w:pPr>
            <w:r>
              <w:rPr>
                <w:sz w:val="21"/>
              </w:rPr>
              <w:t>100%</w:t>
            </w:r>
          </w:p>
        </w:tc>
      </w:tr>
      <w:tr w:rsidR="00F00744" w14:paraId="07775D62" w14:textId="77777777" w:rsidTr="00CC5234">
        <w:trPr>
          <w:jc w:val="center"/>
        </w:trPr>
        <w:tc>
          <w:tcPr>
            <w:tcW w:w="2268" w:type="dxa"/>
            <w:vAlign w:val="center"/>
          </w:tcPr>
          <w:p w14:paraId="1759DC70" w14:textId="77777777" w:rsidR="00000000" w:rsidRDefault="00000000" w:rsidP="00CC5234">
            <w:pPr>
              <w:spacing w:line="288" w:lineRule="auto"/>
              <w:jc w:val="center"/>
            </w:pPr>
            <w:r>
              <w:rPr>
                <w:sz w:val="21"/>
              </w:rPr>
              <w:t>Stable Diffusion</w:t>
            </w:r>
          </w:p>
        </w:tc>
        <w:tc>
          <w:tcPr>
            <w:tcW w:w="2268" w:type="dxa"/>
            <w:vAlign w:val="center"/>
          </w:tcPr>
          <w:p w14:paraId="6D6A774C" w14:textId="77777777" w:rsidR="00000000" w:rsidRDefault="00000000" w:rsidP="00CC5234">
            <w:pPr>
              <w:spacing w:line="288" w:lineRule="auto"/>
              <w:jc w:val="center"/>
            </w:pPr>
            <w:r>
              <w:rPr>
                <w:sz w:val="21"/>
              </w:rPr>
              <w:t>Rajan/Ours+</w:t>
            </w:r>
          </w:p>
        </w:tc>
        <w:tc>
          <w:tcPr>
            <w:tcW w:w="2268" w:type="dxa"/>
            <w:vAlign w:val="center"/>
          </w:tcPr>
          <w:p w14:paraId="286F8ACF" w14:textId="77777777" w:rsidR="00000000" w:rsidRDefault="00000000" w:rsidP="00CC5234">
            <w:pPr>
              <w:spacing w:line="288" w:lineRule="auto"/>
              <w:jc w:val="center"/>
            </w:pPr>
            <w:r>
              <w:rPr>
                <w:sz w:val="21"/>
              </w:rPr>
              <w:t>99.88%</w:t>
            </w:r>
          </w:p>
        </w:tc>
        <w:tc>
          <w:tcPr>
            <w:tcW w:w="2268" w:type="dxa"/>
            <w:vAlign w:val="center"/>
          </w:tcPr>
          <w:p w14:paraId="5A2CE5C3" w14:textId="77777777" w:rsidR="00000000" w:rsidRDefault="00000000" w:rsidP="00CC5234">
            <w:pPr>
              <w:spacing w:line="288" w:lineRule="auto"/>
              <w:jc w:val="center"/>
            </w:pPr>
            <w:r>
              <w:rPr>
                <w:sz w:val="21"/>
              </w:rPr>
              <w:t>100%</w:t>
            </w:r>
          </w:p>
        </w:tc>
      </w:tr>
    </w:tbl>
    <w:p w14:paraId="09462F87" w14:textId="77777777" w:rsidR="00000000" w:rsidRPr="00F00744" w:rsidRDefault="00000000" w:rsidP="00F00744"/>
    <w:p w14:paraId="649A06FD" w14:textId="77777777" w:rsidR="00000000" w:rsidRDefault="00000000" w:rsidP="00582C4F">
      <w:pPr>
        <w:pStyle w:val="30"/>
        <w:ind w:leftChars="-4" w:left="0" w:hangingChars="4" w:hanging="11"/>
      </w:pPr>
      <w:bookmarkStart w:id="44" w:name="_Toc229406705"/>
      <w:r>
        <w:t>多模型基线结果对比</w:t>
      </w:r>
      <w:bookmarkEnd w:id="44"/>
    </w:p>
    <w:p w14:paraId="040AF38D" w14:textId="77777777" w:rsidR="00000000" w:rsidRDefault="00000000">
      <w:pPr>
        <w:pStyle w:val="21"/>
        <w:ind w:firstLine="560"/>
      </w:pPr>
      <w:r>
        <w:t>从基线结果可以看出，</w:t>
      </w:r>
      <w:r>
        <w:t>Stay-Positive</w:t>
      </w:r>
      <w:r>
        <w:t>更适合固定真假对照的高性能判别，</w:t>
      </w:r>
      <w:r>
        <w:t>FSD</w:t>
      </w:r>
      <w:r>
        <w:t>更适合做未知生成器泛化的主干。二者任务协议、输入形式不同，所以不能用单一指标得出全面优劣的结论。更合理的解释就是，前者体现的是闭集判别能力，后者体现的是开放场景的泛化能力。</w:t>
      </w:r>
    </w:p>
    <w:p w14:paraId="332E2152" w14:textId="77777777" w:rsidR="00000000" w:rsidRPr="00BF1E18" w:rsidRDefault="00000000" w:rsidP="00582C4F">
      <w:pPr>
        <w:pStyle w:val="20"/>
        <w:ind w:leftChars="-3" w:left="0" w:hangingChars="3" w:hanging="8"/>
        <w:rPr>
          <w:sz w:val="32"/>
          <w:szCs w:val="32"/>
        </w:rPr>
      </w:pPr>
      <w:bookmarkStart w:id="45" w:name="_Toc229406706"/>
      <w:r w:rsidRPr="00BF1E18">
        <w:rPr>
          <w:sz w:val="28"/>
          <w:szCs w:val="32"/>
        </w:rPr>
        <w:lastRenderedPageBreak/>
        <w:t>ADM</w:t>
      </w:r>
      <w:r w:rsidRPr="00BF1E18">
        <w:rPr>
          <w:sz w:val="28"/>
          <w:szCs w:val="32"/>
        </w:rPr>
        <w:t>困难场景结果分析</w:t>
      </w:r>
      <w:bookmarkEnd w:id="45"/>
    </w:p>
    <w:p w14:paraId="0BC10A01" w14:textId="77777777" w:rsidR="00000000" w:rsidRDefault="00000000" w:rsidP="00582C4F">
      <w:pPr>
        <w:pStyle w:val="30"/>
        <w:ind w:leftChars="-4" w:left="0" w:hangingChars="4" w:hanging="11"/>
      </w:pPr>
      <w:bookmarkStart w:id="46" w:name="_Toc229406707"/>
      <w:r>
        <w:t>阈值漂移分析</w:t>
      </w:r>
      <w:bookmarkEnd w:id="46"/>
    </w:p>
    <w:p w14:paraId="07A97938" w14:textId="77777777" w:rsidR="00000000" w:rsidRDefault="00000000">
      <w:pPr>
        <w:pStyle w:val="21"/>
        <w:ind w:firstLine="560"/>
      </w:pPr>
      <w:r>
        <w:t>在</w:t>
      </w:r>
      <w:r>
        <w:t xml:space="preserve"> ADM </w:t>
      </w:r>
      <w:r>
        <w:t>扩展的观察中，使用默认阈值的真实样本准确率为</w:t>
      </w:r>
      <w:r>
        <w:t xml:space="preserve"> 99.77%</w:t>
      </w:r>
      <w:r>
        <w:t>，伪造样本准确率为</w:t>
      </w:r>
      <w:r>
        <w:t xml:space="preserve"> 4.73%</w:t>
      </w:r>
      <w:r>
        <w:t>，整体准确率为</w:t>
      </w:r>
      <w:r>
        <w:t xml:space="preserve"> 52.25%</w:t>
      </w:r>
      <w:r>
        <w:t>，但是</w:t>
      </w:r>
      <w:r>
        <w:t xml:space="preserve"> AP </w:t>
      </w:r>
      <w:r>
        <w:t>为</w:t>
      </w:r>
      <w:r>
        <w:t xml:space="preserve"> 87.58%</w:t>
      </w:r>
      <w:r>
        <w:t>。因此它的问题并不是完全没有排序能力，只是在</w:t>
      </w:r>
      <w:r>
        <w:t>ADM</w:t>
      </w:r>
      <w:r>
        <w:t>上没有使用阈值。经过阈值校准之后准确率可以达到</w:t>
      </w:r>
      <w:r>
        <w:t>80.77%</w:t>
      </w:r>
      <w:r>
        <w:t>，从而说明阈值漂移已经被证实。</w:t>
      </w:r>
    </w:p>
    <w:p w14:paraId="0B9C1D4F" w14:textId="77777777" w:rsidR="00000000" w:rsidRDefault="00000000">
      <w:pPr>
        <w:pStyle w:val="21"/>
        <w:ind w:firstLine="560"/>
      </w:pPr>
      <w:r>
        <w:t>该结果很重要，它把</w:t>
      </w:r>
      <w:r>
        <w:t>“</w:t>
      </w:r>
      <w:r>
        <w:t>模型失败</w:t>
      </w:r>
      <w:r>
        <w:t>”</w:t>
      </w:r>
      <w:r>
        <w:t>分成两个方面。如果</w:t>
      </w:r>
      <w:r>
        <w:t>AP</w:t>
      </w:r>
      <w:r>
        <w:t>很低，那么模型就无法区分真实的和伪造的样本；但是目前</w:t>
      </w:r>
      <w:r>
        <w:t>AP</w:t>
      </w:r>
      <w:r>
        <w:t>仍然很高，说明模型排序的能力还在，只是默认的阈值不能适应</w:t>
      </w:r>
      <w:r>
        <w:t>ADM</w:t>
      </w:r>
      <w:r>
        <w:t>分数分布。就实际应用而言，这就意味着检测系统不能只依靠固定的阈值，还要考虑目标生成器、样本分布以及部署环境来对它进行校准。</w:t>
      </w:r>
    </w:p>
    <w:p w14:paraId="7F1D0981" w14:textId="77777777" w:rsidR="00D324BB" w:rsidRDefault="00000000">
      <w:pPr>
        <w:pStyle w:val="4"/>
      </w:pPr>
      <w:r>
        <w:t>阈值校准过程与分布解释补充</w:t>
      </w:r>
    </w:p>
    <w:p w14:paraId="1802A7B5" w14:textId="77777777" w:rsidR="00D324BB" w:rsidRDefault="00000000">
      <w:pPr>
        <w:pStyle w:val="21"/>
        <w:ind w:firstLine="560"/>
      </w:pPr>
      <w:r>
        <w:t>具体来说，在默认阈值</w:t>
      </w:r>
      <w:r>
        <w:t xml:space="preserve"> 0.5 </w:t>
      </w:r>
      <w:r>
        <w:t>下，</w:t>
      </w:r>
      <w:r>
        <w:t xml:space="preserve">Rajan/Ours+ </w:t>
      </w:r>
      <w:r>
        <w:t>在</w:t>
      </w:r>
      <w:r>
        <w:t xml:space="preserve"> ADM </w:t>
      </w:r>
      <w:r>
        <w:t>扩展观察中的</w:t>
      </w:r>
      <w:r>
        <w:t xml:space="preserve"> ACC</w:t>
      </w:r>
      <w:r>
        <w:t>、</w:t>
      </w:r>
      <w:r>
        <w:t>RACC</w:t>
      </w:r>
      <w:r>
        <w:t>、</w:t>
      </w:r>
      <w:r>
        <w:t xml:space="preserve">FACC </w:t>
      </w:r>
      <w:r>
        <w:t>分别为</w:t>
      </w:r>
      <w:r>
        <w:t xml:space="preserve"> 52.25%</w:t>
      </w:r>
      <w:r>
        <w:t>、</w:t>
      </w:r>
      <w:r>
        <w:t>99.77%</w:t>
      </w:r>
      <w:r>
        <w:t>、</w:t>
      </w:r>
      <w:r>
        <w:t>4.73%</w:t>
      </w:r>
      <w:r>
        <w:t>，对应</w:t>
      </w:r>
      <w:r>
        <w:t xml:space="preserve"> TP/TN/FP/FN </w:t>
      </w:r>
      <w:r>
        <w:t>为</w:t>
      </w:r>
      <w:r>
        <w:t xml:space="preserve"> 142/2993/7/2858</w:t>
      </w:r>
      <w:r>
        <w:t>。这说明默认阈值会把绝大多数</w:t>
      </w:r>
      <w:r>
        <w:t xml:space="preserve"> ADM </w:t>
      </w:r>
      <w:r>
        <w:t>伪造</w:t>
      </w:r>
      <w:proofErr w:type="gramStart"/>
      <w:r>
        <w:t>样本判成真实</w:t>
      </w:r>
      <w:proofErr w:type="gramEnd"/>
      <w:r>
        <w:t>，导致伪造召回非常低。</w:t>
      </w:r>
    </w:p>
    <w:p w14:paraId="38E87863" w14:textId="77777777" w:rsidR="00D324BB" w:rsidRDefault="00000000">
      <w:pPr>
        <w:pStyle w:val="21"/>
        <w:ind w:firstLine="560"/>
      </w:pPr>
      <w:r>
        <w:t>这一现象也可以从真实样本和伪造样本的均值看出：</w:t>
      </w:r>
      <w:r>
        <w:t xml:space="preserve">ADM </w:t>
      </w:r>
      <w:r>
        <w:t>假样本分数均值约为</w:t>
      </w:r>
      <w:r>
        <w:t xml:space="preserve"> 0.422052</w:t>
      </w:r>
      <w:r>
        <w:t>，真实样本分数均值约为</w:t>
      </w:r>
      <w:r>
        <w:t xml:space="preserve"> 0.382475</w:t>
      </w:r>
      <w:r>
        <w:t>，两类样本确实存在相对位移，但整体都低于默认</w:t>
      </w:r>
      <w:r>
        <w:t xml:space="preserve"> 0.5 </w:t>
      </w:r>
      <w:r>
        <w:t>阈值。如果只使用</w:t>
      </w:r>
      <w:r>
        <w:t xml:space="preserve"> 0.5 </w:t>
      </w:r>
      <w:r>
        <w:t>作为真假边界，模型会把大量本应位于</w:t>
      </w:r>
      <w:r>
        <w:t xml:space="preserve"> fake </w:t>
      </w:r>
      <w:r>
        <w:t>一侧的</w:t>
      </w:r>
      <w:r>
        <w:t xml:space="preserve"> ADM </w:t>
      </w:r>
      <w:r>
        <w:t>样本压到</w:t>
      </w:r>
      <w:r>
        <w:t xml:space="preserve"> real </w:t>
      </w:r>
      <w:r>
        <w:t>侧，从而形成高</w:t>
      </w:r>
      <w:r>
        <w:t xml:space="preserve"> RACC</w:t>
      </w:r>
      <w:r>
        <w:t>、低</w:t>
      </w:r>
      <w:r>
        <w:t xml:space="preserve"> FACC </w:t>
      </w:r>
      <w:r>
        <w:t>的失衡结果。</w:t>
      </w:r>
    </w:p>
    <w:p w14:paraId="495F3931" w14:textId="77777777" w:rsidR="00D324BB" w:rsidRDefault="00000000">
      <w:pPr>
        <w:pStyle w:val="21"/>
        <w:ind w:firstLine="560"/>
      </w:pPr>
      <w:r>
        <w:lastRenderedPageBreak/>
        <w:t>因此，本文没有把默认阈值下</w:t>
      </w:r>
      <w:r>
        <w:t xml:space="preserve"> 52.25% </w:t>
      </w:r>
      <w:r>
        <w:t>的</w:t>
      </w:r>
      <w:r>
        <w:t xml:space="preserve"> ACC </w:t>
      </w:r>
      <w:r>
        <w:t>简单解释为</w:t>
      </w:r>
      <w:r>
        <w:t xml:space="preserve"> Stay-Positive </w:t>
      </w:r>
      <w:r>
        <w:t>完全失败，而是进一步检查</w:t>
      </w:r>
      <w:r>
        <w:t xml:space="preserve"> AP</w:t>
      </w:r>
      <w:r>
        <w:t>、分数均值、</w:t>
      </w:r>
      <w:proofErr w:type="gramStart"/>
      <w:r>
        <w:t>分桶分布</w:t>
      </w:r>
      <w:proofErr w:type="gramEnd"/>
      <w:r>
        <w:t>和最优阈值。这样的分析能够说明，跨生成器部署中的阈值校准本身就是检测系统的一部分，尤其是面对</w:t>
      </w:r>
      <w:r>
        <w:t xml:space="preserve"> ADM </w:t>
      </w:r>
      <w:r>
        <w:t>这类整体自然度较高的生成器时更不能省略。</w:t>
      </w:r>
    </w:p>
    <w:p w14:paraId="6521F4B9" w14:textId="77777777" w:rsidR="00D324BB" w:rsidRDefault="00000000">
      <w:pPr>
        <w:pStyle w:val="21"/>
        <w:ind w:firstLine="560"/>
      </w:pPr>
      <w:r>
        <w:t>当阈值校准到</w:t>
      </w:r>
      <w:r>
        <w:t xml:space="preserve"> 0.388818 </w:t>
      </w:r>
      <w:r>
        <w:t>时，</w:t>
      </w:r>
      <w:r>
        <w:t xml:space="preserve">ACC </w:t>
      </w:r>
      <w:r>
        <w:t>提升到</w:t>
      </w:r>
      <w:r>
        <w:t xml:space="preserve"> 80.77%</w:t>
      </w:r>
      <w:r>
        <w:t>，</w:t>
      </w:r>
      <w:r>
        <w:t xml:space="preserve">RACC </w:t>
      </w:r>
      <w:r>
        <w:t>与</w:t>
      </w:r>
      <w:r>
        <w:t xml:space="preserve"> FACC </w:t>
      </w:r>
      <w:r>
        <w:t>分别变为</w:t>
      </w:r>
      <w:r>
        <w:t xml:space="preserve"> 76.57% </w:t>
      </w:r>
      <w:r>
        <w:t>和</w:t>
      </w:r>
      <w:r>
        <w:t xml:space="preserve"> 84.97%</w:t>
      </w:r>
      <w:r>
        <w:t>，对应</w:t>
      </w:r>
      <w:r>
        <w:t xml:space="preserve"> TP/TN/FP/FN </w:t>
      </w:r>
      <w:r>
        <w:t>为</w:t>
      </w:r>
      <w:r>
        <w:t xml:space="preserve"> 2549/2297/703/451</w:t>
      </w:r>
      <w:r>
        <w:t>。虽然真实样本准确率有所下降，但伪造样本召回大幅提升，整体识别能力更均衡。与此同时，该设置下</w:t>
      </w:r>
      <w:r>
        <w:t xml:space="preserve"> AP </w:t>
      </w:r>
      <w:r>
        <w:t>仍达到</w:t>
      </w:r>
      <w:r>
        <w:t xml:space="preserve"> 87.58%</w:t>
      </w:r>
      <w:r>
        <w:t>，说明模型排序能力并未完全失效，主要矛盾是默认部署阈值与</w:t>
      </w:r>
      <w:r>
        <w:t xml:space="preserve"> ADM </w:t>
      </w:r>
      <w:r>
        <w:t>分数分布不匹配。</w:t>
      </w:r>
    </w:p>
    <w:p w14:paraId="62B65AEF" w14:textId="77777777" w:rsidR="00D324BB" w:rsidRDefault="00000000">
      <w:pPr>
        <w:pStyle w:val="21"/>
        <w:ind w:firstLine="560"/>
      </w:pPr>
      <w:r>
        <w:t>从分数分布看，真实样本主要集中在</w:t>
      </w:r>
      <w:r>
        <w:t xml:space="preserve"> 0.36-0.40</w:t>
      </w:r>
      <w:r>
        <w:t>，而伪造样本更多分布在</w:t>
      </w:r>
      <w:r>
        <w:t xml:space="preserve"> 0.38-0.46</w:t>
      </w:r>
      <w:r>
        <w:t>，二者在阈值附近有明显重叠。这种分布结构解释了为什么固定</w:t>
      </w:r>
      <w:r>
        <w:t xml:space="preserve"> 0.5 </w:t>
      </w:r>
      <w:r>
        <w:t>阈值会失败，也说明实际部署时不能只使用一个固定阈值，而应结合目标场景做校准或保留不确定区间。</w:t>
      </w:r>
    </w:p>
    <w:p w14:paraId="08CB7B16" w14:textId="5E67A5CD" w:rsidR="00000000" w:rsidRDefault="00FA729E">
      <w:pPr>
        <w:jc w:val="center"/>
      </w:pPr>
      <w:r>
        <w:rPr>
          <w:noProof/>
        </w:rPr>
        <w:pict w14:anchorId="030C1C44">
          <v:shape id="Picture 4" o:spid="_x0000_i1026" type="#_x0000_t75" style="width:440.15pt;height:203.1pt;visibility:visible;mso-wrap-style:square">
            <v:imagedata r:id="rId8" o:title=""/>
          </v:shape>
        </w:pict>
      </w:r>
    </w:p>
    <w:p w14:paraId="013DC2ED" w14:textId="77777777" w:rsidR="00000000" w:rsidRPr="00992F2A" w:rsidRDefault="00000000">
      <w:pPr>
        <w:pStyle w:val="a3"/>
        <w:rPr>
          <w:rFonts w:asciiTheme="minorEastAsia" w:eastAsiaTheme="minorEastAsia" w:hAnsiTheme="minorEastAsia"/>
        </w:rPr>
      </w:pPr>
      <w:r w:rsidRPr="00992F2A">
        <w:rPr>
          <w:rFonts w:asciiTheme="minorEastAsia" w:eastAsiaTheme="minorEastAsia" w:hAnsiTheme="minorEastAsia"/>
        </w:rPr>
        <w:t xml:space="preserve">图5-1 </w:t>
      </w:r>
      <w:r w:rsidRPr="00992F2A">
        <w:rPr>
          <w:rFonts w:ascii="Times New Roman" w:eastAsiaTheme="minorEastAsia" w:hAnsi="Times New Roman" w:cs="Times New Roman"/>
        </w:rPr>
        <w:t>Stay-Positive</w:t>
      </w:r>
      <w:r w:rsidRPr="00992F2A">
        <w:rPr>
          <w:rFonts w:asciiTheme="minorEastAsia" w:eastAsiaTheme="minorEastAsia" w:hAnsiTheme="minorEastAsia"/>
        </w:rPr>
        <w:t xml:space="preserve"> 在 </w:t>
      </w:r>
      <w:r w:rsidRPr="00992F2A">
        <w:rPr>
          <w:rFonts w:ascii="Times New Roman" w:eastAsiaTheme="minorEastAsia" w:hAnsi="Times New Roman" w:cs="Times New Roman"/>
        </w:rPr>
        <w:t>ADM</w:t>
      </w:r>
      <w:r w:rsidRPr="00992F2A">
        <w:rPr>
          <w:rFonts w:asciiTheme="minorEastAsia" w:eastAsiaTheme="minorEastAsia" w:hAnsiTheme="minorEastAsia"/>
        </w:rPr>
        <w:t xml:space="preserve"> 上的分数分布</w:t>
      </w:r>
    </w:p>
    <w:p w14:paraId="396BBFF6" w14:textId="1246ABC1" w:rsidR="00000000" w:rsidRDefault="00992F2A">
      <w:pPr>
        <w:jc w:val="center"/>
      </w:pPr>
      <w:r>
        <w:rPr>
          <w:noProof/>
        </w:rPr>
        <w:lastRenderedPageBreak/>
        <w:pict w14:anchorId="02A507F1">
          <v:shape id="Picture 5" o:spid="_x0000_i1027" type="#_x0000_t75" style="width:434.7pt;height:237.05pt;visibility:visible;mso-wrap-style:square">
            <v:imagedata r:id="rId9" o:title=""/>
          </v:shape>
        </w:pict>
      </w:r>
    </w:p>
    <w:p w14:paraId="75B00D3E" w14:textId="77777777" w:rsidR="00000000" w:rsidRPr="00992F2A" w:rsidRDefault="00000000">
      <w:pPr>
        <w:pStyle w:val="a3"/>
        <w:rPr>
          <w:rFonts w:asciiTheme="minorEastAsia" w:eastAsiaTheme="minorEastAsia" w:hAnsiTheme="minorEastAsia"/>
        </w:rPr>
      </w:pPr>
      <w:r w:rsidRPr="00992F2A">
        <w:rPr>
          <w:rFonts w:asciiTheme="minorEastAsia" w:eastAsiaTheme="minorEastAsia" w:hAnsiTheme="minorEastAsia"/>
        </w:rPr>
        <w:t xml:space="preserve">图5-2 </w:t>
      </w:r>
      <w:r w:rsidRPr="00CC24E0">
        <w:rPr>
          <w:rFonts w:ascii="Times New Roman" w:eastAsiaTheme="minorEastAsia" w:hAnsi="Times New Roman" w:cs="Times New Roman"/>
        </w:rPr>
        <w:t>ADM</w:t>
      </w:r>
      <w:r w:rsidRPr="00992F2A">
        <w:rPr>
          <w:rFonts w:asciiTheme="minorEastAsia" w:eastAsiaTheme="minorEastAsia" w:hAnsiTheme="minorEastAsia"/>
        </w:rPr>
        <w:t xml:space="preserve"> 方法比较图</w:t>
      </w:r>
    </w:p>
    <w:p w14:paraId="7DF8F6C2" w14:textId="77777777" w:rsidR="00000000" w:rsidRDefault="00000000" w:rsidP="008525AE">
      <w:pPr>
        <w:pStyle w:val="30"/>
        <w:ind w:leftChars="-4" w:left="0" w:hangingChars="4" w:hanging="11"/>
      </w:pPr>
      <w:bookmarkStart w:id="47" w:name="_Toc229406708"/>
      <w:r>
        <w:t>冲突样本与代表案例分析</w:t>
      </w:r>
      <w:bookmarkEnd w:id="47"/>
    </w:p>
    <w:p w14:paraId="531F7EC4" w14:textId="77777777" w:rsidR="00000000" w:rsidRDefault="00000000">
      <w:pPr>
        <w:pStyle w:val="21"/>
        <w:ind w:firstLine="560"/>
      </w:pPr>
      <w:r>
        <w:t>ADM</w:t>
      </w:r>
      <w:proofErr w:type="gramStart"/>
      <w:r>
        <w:t>样本级统计</w:t>
      </w:r>
      <w:proofErr w:type="gramEnd"/>
      <w:r>
        <w:t>发现，在</w:t>
      </w:r>
      <w:r>
        <w:t>3000</w:t>
      </w:r>
      <w:r>
        <w:t>个</w:t>
      </w:r>
      <w:r>
        <w:t>ADM</w:t>
      </w:r>
      <w:r>
        <w:t>假样本中，</w:t>
      </w:r>
      <w:r>
        <w:t>Stay-Positive</w:t>
      </w:r>
      <w:r>
        <w:t>和</w:t>
      </w:r>
      <w:r>
        <w:t>FSD</w:t>
      </w:r>
      <w:r>
        <w:t>判断不一致的样本很多，主要模式为</w:t>
      </w:r>
      <w:r>
        <w:t>Stay-Positive</w:t>
      </w:r>
      <w:r>
        <w:t>判断为</w:t>
      </w:r>
      <w:r>
        <w:t>fake</w:t>
      </w:r>
      <w:r>
        <w:t>，多组</w:t>
      </w:r>
      <w:r>
        <w:t>FSD</w:t>
      </w:r>
      <w:r>
        <w:t>判断为</w:t>
      </w:r>
      <w:r>
        <w:t>real</w:t>
      </w:r>
      <w:r>
        <w:t>。这些冲突说明不同的方法会关注到不同的证据，</w:t>
      </w:r>
      <w:r>
        <w:t>Stay-Positive</w:t>
      </w:r>
      <w:r>
        <w:t>对局部异常和校准后伪造线索比较敏感，</w:t>
      </w:r>
      <w:r>
        <w:t>FSD</w:t>
      </w:r>
      <w:r>
        <w:t>在整体自然感较强的图像上容易漏判。</w:t>
      </w:r>
    </w:p>
    <w:p w14:paraId="7A4EFCA4" w14:textId="77777777" w:rsidR="00000000" w:rsidRDefault="00000000">
      <w:pPr>
        <w:pStyle w:val="21"/>
        <w:ind w:firstLine="560"/>
      </w:pPr>
      <w:r>
        <w:t>代表案例又证明，</w:t>
      </w:r>
      <w:r>
        <w:t>ADM</w:t>
      </w:r>
      <w:r>
        <w:t>伪造图像的困难，并不是整个画面都是不真实的，而是局部细节的困难。伪文本、局部边缘连接、物体结构关系以及细微修补痕迹等只占图像很小一部分，但是会对人工判断造成很大的影响。单纯的全局表征检测器会忽略这些细小的地方，但是带有语义观察能力的模型可以给这些局部的异常提供更加清晰的解释入口。</w:t>
      </w:r>
    </w:p>
    <w:p w14:paraId="433F1ECE" w14:textId="77777777" w:rsidR="00D324BB" w:rsidRDefault="00000000">
      <w:pPr>
        <w:pStyle w:val="4"/>
      </w:pPr>
      <w:r>
        <w:t>识别图像真假的代表案例补充</w:t>
      </w:r>
    </w:p>
    <w:p w14:paraId="678DAF28" w14:textId="77777777" w:rsidR="00D324BB" w:rsidRDefault="00000000">
      <w:pPr>
        <w:pStyle w:val="21"/>
        <w:ind w:firstLine="560"/>
      </w:pPr>
      <w:r>
        <w:t>为了</w:t>
      </w:r>
      <w:proofErr w:type="gramStart"/>
      <w:r>
        <w:t>让结果</w:t>
      </w:r>
      <w:proofErr w:type="gramEnd"/>
      <w:r>
        <w:t>不只停留在表格层面，本文选取两张</w:t>
      </w:r>
      <w:r>
        <w:t xml:space="preserve"> ADM </w:t>
      </w:r>
      <w:proofErr w:type="gramStart"/>
      <w:r>
        <w:t>强冲突</w:t>
      </w:r>
      <w:proofErr w:type="gramEnd"/>
      <w:r>
        <w:t>样本作</w:t>
      </w:r>
      <w:r>
        <w:lastRenderedPageBreak/>
        <w:t>为真假识别案例。两张样本的真实标签均为</w:t>
      </w:r>
      <w:r>
        <w:t xml:space="preserve"> fake</w:t>
      </w:r>
      <w:r>
        <w:t>，校准后的</w:t>
      </w:r>
      <w:r>
        <w:t xml:space="preserve"> Stay-Positive </w:t>
      </w:r>
      <w:r>
        <w:t>判断为</w:t>
      </w:r>
      <w:r>
        <w:t xml:space="preserve"> fake</w:t>
      </w:r>
      <w:r>
        <w:t>，但</w:t>
      </w:r>
      <w:r>
        <w:t xml:space="preserve"> FSD official</w:t>
      </w:r>
      <w:r>
        <w:t>、首轮</w:t>
      </w:r>
      <w:r>
        <w:t xml:space="preserve"> ADM </w:t>
      </w:r>
      <w:r>
        <w:t>微调和第二轮保守微调</w:t>
      </w:r>
      <w:proofErr w:type="gramStart"/>
      <w:r>
        <w:t>均判断</w:t>
      </w:r>
      <w:proofErr w:type="gramEnd"/>
      <w:r>
        <w:t>为</w:t>
      </w:r>
      <w:r>
        <w:t xml:space="preserve"> real</w:t>
      </w:r>
      <w:r>
        <w:t>。也就是说，模型之间的分歧不是随机误差，而是发生在</w:t>
      </w:r>
      <w:r>
        <w:t>“</w:t>
      </w:r>
      <w:r>
        <w:t>整体摄影感较强、局部细节存在异常</w:t>
      </w:r>
      <w:r>
        <w:t>”</w:t>
      </w:r>
      <w:r>
        <w:t>的高仿真样本上。</w:t>
      </w:r>
    </w:p>
    <w:p w14:paraId="41858811" w14:textId="77777777" w:rsidR="00D324BB" w:rsidRDefault="00000000">
      <w:pPr>
        <w:jc w:val="center"/>
      </w:pPr>
      <w:r>
        <w:rPr>
          <w:noProof/>
        </w:rPr>
        <w:drawing>
          <wp:inline distT="0" distB="0" distL="0" distR="0" wp14:anchorId="102E549D" wp14:editId="5C70CE04">
            <wp:extent cx="246888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_conflict_priority_01_421_adm_153.PNG"/>
                    <pic:cNvPicPr/>
                  </pic:nvPicPr>
                  <pic:blipFill>
                    <a:blip r:embed="rId10"/>
                    <a:stretch>
                      <a:fillRect/>
                    </a:stretch>
                  </pic:blipFill>
                  <pic:spPr>
                    <a:xfrm>
                      <a:off x="0" y="0"/>
                      <a:ext cx="2468880" cy="2468880"/>
                    </a:xfrm>
                    <a:prstGeom prst="rect">
                      <a:avLst/>
                    </a:prstGeom>
                  </pic:spPr>
                </pic:pic>
              </a:graphicData>
            </a:graphic>
          </wp:inline>
        </w:drawing>
      </w:r>
    </w:p>
    <w:p w14:paraId="3AC1DBA7" w14:textId="2986BBC7" w:rsidR="00D324BB" w:rsidRPr="007A05C5" w:rsidRDefault="00000000">
      <w:pPr>
        <w:pStyle w:val="21"/>
        <w:ind w:firstLine="420"/>
        <w:rPr>
          <w:rFonts w:ascii="宋体" w:hAnsi="宋体"/>
          <w:sz w:val="21"/>
          <w:szCs w:val="21"/>
        </w:rPr>
      </w:pPr>
      <w:r w:rsidRPr="007A05C5">
        <w:rPr>
          <w:rFonts w:ascii="宋体" w:hAnsi="宋体"/>
          <w:sz w:val="21"/>
          <w:szCs w:val="21"/>
        </w:rPr>
        <w:t>图5-</w:t>
      </w:r>
      <w:r w:rsidR="007A05C5" w:rsidRPr="007A05C5">
        <w:rPr>
          <w:rFonts w:ascii="宋体" w:hAnsi="宋体" w:hint="eastAsia"/>
          <w:sz w:val="21"/>
          <w:szCs w:val="21"/>
        </w:rPr>
        <w:t xml:space="preserve">3 </w:t>
      </w:r>
      <w:r w:rsidRPr="007A05C5">
        <w:rPr>
          <w:rFonts w:ascii="宋体" w:hAnsi="宋体"/>
          <w:sz w:val="21"/>
          <w:szCs w:val="21"/>
        </w:rPr>
        <w:t xml:space="preserve">ADM </w:t>
      </w:r>
      <w:proofErr w:type="gramStart"/>
      <w:r w:rsidRPr="007A05C5">
        <w:rPr>
          <w:rFonts w:ascii="宋体" w:hAnsi="宋体"/>
          <w:sz w:val="21"/>
          <w:szCs w:val="21"/>
        </w:rPr>
        <w:t>强冲突</w:t>
      </w:r>
      <w:proofErr w:type="gramEnd"/>
      <w:r w:rsidRPr="007A05C5">
        <w:rPr>
          <w:rFonts w:ascii="宋体" w:hAnsi="宋体"/>
          <w:sz w:val="21"/>
          <w:szCs w:val="21"/>
        </w:rPr>
        <w:t>案例</w:t>
      </w:r>
      <w:proofErr w:type="gramStart"/>
      <w:r w:rsidRPr="007A05C5">
        <w:rPr>
          <w:rFonts w:ascii="宋体" w:hAnsi="宋体"/>
          <w:sz w:val="21"/>
          <w:szCs w:val="21"/>
        </w:rPr>
        <w:t>一</w:t>
      </w:r>
      <w:proofErr w:type="gramEnd"/>
      <w:r w:rsidRPr="007A05C5">
        <w:rPr>
          <w:rFonts w:ascii="宋体" w:hAnsi="宋体"/>
          <w:sz w:val="21"/>
          <w:szCs w:val="21"/>
        </w:rPr>
        <w:t>：真实标签 fake，SP 判 fake，三组 FSD 均判 real</w:t>
      </w:r>
    </w:p>
    <w:p w14:paraId="3A146997" w14:textId="77777777" w:rsidR="00D324BB" w:rsidRDefault="00000000">
      <w:pPr>
        <w:pStyle w:val="21"/>
        <w:ind w:firstLine="560"/>
      </w:pPr>
      <w:r>
        <w:t>案例</w:t>
      </w:r>
      <w:proofErr w:type="gramStart"/>
      <w:r>
        <w:t>一对应低</w:t>
      </w:r>
      <w:proofErr w:type="gramEnd"/>
      <w:r>
        <w:t>照度近景结构图。该图在光照、材质和整体构图上接近真实摄影，但支撑件连接、杆件透视以及背景亮区之间缺少稳定的空间关系。</w:t>
      </w:r>
      <w:r>
        <w:t xml:space="preserve">FSD </w:t>
      </w:r>
      <w:r>
        <w:t>更容易被整体自然</w:t>
      </w:r>
      <w:proofErr w:type="gramStart"/>
      <w:r>
        <w:t>感影响</w:t>
      </w:r>
      <w:proofErr w:type="gramEnd"/>
      <w:r>
        <w:t>而判断为</w:t>
      </w:r>
      <w:r>
        <w:t xml:space="preserve"> real</w:t>
      </w:r>
      <w:r>
        <w:t>，校准后的</w:t>
      </w:r>
      <w:r>
        <w:t xml:space="preserve"> Stay-Positive </w:t>
      </w:r>
      <w:r>
        <w:t>则对局部结构异常更敏感，因此给出</w:t>
      </w:r>
      <w:r>
        <w:t xml:space="preserve"> fake </w:t>
      </w:r>
      <w:r>
        <w:t>结论。</w:t>
      </w:r>
    </w:p>
    <w:p w14:paraId="3C238A1E" w14:textId="77777777" w:rsidR="00D324BB" w:rsidRDefault="00000000">
      <w:pPr>
        <w:jc w:val="center"/>
      </w:pPr>
      <w:r>
        <w:rPr>
          <w:noProof/>
        </w:rPr>
        <w:drawing>
          <wp:inline distT="0" distB="0" distL="0" distR="0" wp14:anchorId="6E9C5080" wp14:editId="7DC93F73">
            <wp:extent cx="2468880" cy="2468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_conflict_priority_02_508_adm_174.PNG"/>
                    <pic:cNvPicPr/>
                  </pic:nvPicPr>
                  <pic:blipFill>
                    <a:blip r:embed="rId11"/>
                    <a:stretch>
                      <a:fillRect/>
                    </a:stretch>
                  </pic:blipFill>
                  <pic:spPr>
                    <a:xfrm>
                      <a:off x="0" y="0"/>
                      <a:ext cx="2468880" cy="2468880"/>
                    </a:xfrm>
                    <a:prstGeom prst="rect">
                      <a:avLst/>
                    </a:prstGeom>
                  </pic:spPr>
                </pic:pic>
              </a:graphicData>
            </a:graphic>
          </wp:inline>
        </w:drawing>
      </w:r>
    </w:p>
    <w:p w14:paraId="3A766695" w14:textId="7D173ED3" w:rsidR="00D324BB" w:rsidRPr="005565E6" w:rsidRDefault="00000000">
      <w:pPr>
        <w:pStyle w:val="21"/>
        <w:ind w:firstLine="420"/>
        <w:rPr>
          <w:rFonts w:ascii="宋体" w:hAnsi="宋体"/>
          <w:sz w:val="21"/>
          <w:szCs w:val="21"/>
        </w:rPr>
      </w:pPr>
      <w:r w:rsidRPr="005565E6">
        <w:rPr>
          <w:rFonts w:ascii="宋体" w:hAnsi="宋体"/>
          <w:sz w:val="21"/>
          <w:szCs w:val="21"/>
        </w:rPr>
        <w:t>图5-</w:t>
      </w:r>
      <w:r w:rsidR="005565E6" w:rsidRPr="005565E6">
        <w:rPr>
          <w:rFonts w:ascii="宋体" w:hAnsi="宋体" w:hint="eastAsia"/>
          <w:sz w:val="21"/>
          <w:szCs w:val="21"/>
        </w:rPr>
        <w:t>4</w:t>
      </w:r>
      <w:r w:rsidRPr="005565E6">
        <w:rPr>
          <w:rFonts w:ascii="宋体" w:hAnsi="宋体"/>
          <w:sz w:val="21"/>
          <w:szCs w:val="21"/>
        </w:rPr>
        <w:t xml:space="preserve"> ADM </w:t>
      </w:r>
      <w:proofErr w:type="gramStart"/>
      <w:r w:rsidRPr="005565E6">
        <w:rPr>
          <w:rFonts w:ascii="宋体" w:hAnsi="宋体"/>
          <w:sz w:val="21"/>
          <w:szCs w:val="21"/>
        </w:rPr>
        <w:t>强冲突</w:t>
      </w:r>
      <w:proofErr w:type="gramEnd"/>
      <w:r w:rsidRPr="005565E6">
        <w:rPr>
          <w:rFonts w:ascii="宋体" w:hAnsi="宋体"/>
          <w:sz w:val="21"/>
          <w:szCs w:val="21"/>
        </w:rPr>
        <w:t>案例二：真实标签 fake，SP 判 fake，三组 FSD 均判 real</w:t>
      </w:r>
    </w:p>
    <w:p w14:paraId="6B4A391E" w14:textId="77777777" w:rsidR="00D324BB" w:rsidRDefault="00000000">
      <w:pPr>
        <w:pStyle w:val="21"/>
        <w:ind w:firstLine="560"/>
      </w:pPr>
      <w:r>
        <w:lastRenderedPageBreak/>
        <w:t>案例二对应设备按键近景。图像的材质、景深和拍摄角度都较自然，但按键字符存在明显伪文本、符号畸变和排版不一致。该案例说明</w:t>
      </w:r>
      <w:r>
        <w:t xml:space="preserve"> ADM </w:t>
      </w:r>
      <w:r>
        <w:t>困难样本往往不是全局语义崩坏，而是在很小的局部区域暴露伪造痕迹；这也是引入</w:t>
      </w:r>
      <w:r>
        <w:t xml:space="preserve"> LVLM </w:t>
      </w:r>
      <w:r>
        <w:t>语义标签和局部异常分析的直接原因。</w:t>
      </w:r>
    </w:p>
    <w:p w14:paraId="197E2FAF" w14:textId="77777777" w:rsidR="00D324BB" w:rsidRDefault="00000000">
      <w:pPr>
        <w:pStyle w:val="21"/>
        <w:ind w:firstLine="560"/>
      </w:pPr>
      <w:r>
        <w:t>这两张图像也说明，单独依赖整体</w:t>
      </w:r>
      <w:proofErr w:type="gramStart"/>
      <w:r>
        <w:t>图像级</w:t>
      </w:r>
      <w:proofErr w:type="gramEnd"/>
      <w:r>
        <w:t>分数很难解释模型为什么出错。</w:t>
      </w:r>
      <w:r>
        <w:t xml:space="preserve">FSD </w:t>
      </w:r>
      <w:r>
        <w:t>的三组结果一致判</w:t>
      </w:r>
      <w:r>
        <w:t xml:space="preserve"> real</w:t>
      </w:r>
      <w:r>
        <w:t>，说明它们共同受到整体自然感影响；</w:t>
      </w:r>
      <w:r>
        <w:t xml:space="preserve">Stay-Positive </w:t>
      </w:r>
      <w:r>
        <w:t>在校准后判</w:t>
      </w:r>
      <w:r>
        <w:t xml:space="preserve"> fake</w:t>
      </w:r>
      <w:r>
        <w:t>，说明其局部异常敏感性在这类样本上更有价值；人工视觉观察则能进一步指出异常具体落在结构连接、透视关系、伪文本和局部排版规则上。三者结合之后，论文才不仅有</w:t>
      </w:r>
      <w:r>
        <w:t>“</w:t>
      </w:r>
      <w:r>
        <w:t>哪个模型对了</w:t>
      </w:r>
      <w:r>
        <w:t>”</w:t>
      </w:r>
      <w:r>
        <w:t>的结果，还有</w:t>
      </w:r>
      <w:r>
        <w:t>“</w:t>
      </w:r>
      <w:r>
        <w:t>为什么会这样</w:t>
      </w:r>
      <w:r>
        <w:t>”</w:t>
      </w:r>
      <w:r>
        <w:t>的解释。</w:t>
      </w:r>
    </w:p>
    <w:p w14:paraId="18F802C0" w14:textId="77777777" w:rsidR="00D324BB" w:rsidRDefault="00000000">
      <w:pPr>
        <w:pStyle w:val="21"/>
        <w:ind w:firstLine="560"/>
      </w:pPr>
      <w:r>
        <w:t>在答辩场景中，这类案例可以用来回应</w:t>
      </w:r>
      <w:r>
        <w:t>“</w:t>
      </w:r>
      <w:r>
        <w:t>实验结果是否只是数字堆叠</w:t>
      </w:r>
      <w:r>
        <w:t>”</w:t>
      </w:r>
      <w:r>
        <w:t>的问题。本文并没有只列出最终</w:t>
      </w:r>
      <w:r>
        <w:t xml:space="preserve"> ACC/AP</w:t>
      </w:r>
      <w:r>
        <w:t>，而是把分数、阈值、</w:t>
      </w:r>
      <w:proofErr w:type="gramStart"/>
      <w:r>
        <w:t>样本级冲突</w:t>
      </w:r>
      <w:proofErr w:type="gramEnd"/>
      <w:r>
        <w:t>和图像内容放在一起分析，从而证明后续联合训练和</w:t>
      </w:r>
      <w:r>
        <w:t xml:space="preserve"> LVLM </w:t>
      </w:r>
      <w:r>
        <w:t>标签不是临时添加概念，而是由真实失败样本推动出来的改进方向。</w:t>
      </w:r>
    </w:p>
    <w:p w14:paraId="7D8E3FBC" w14:textId="77777777" w:rsidR="00000000" w:rsidRDefault="006D374C">
      <w:pPr>
        <w:jc w:val="center"/>
      </w:pPr>
      <w:r>
        <w:rPr>
          <w:noProof/>
        </w:rPr>
        <w:lastRenderedPageBreak/>
        <w:pict w14:anchorId="2C940FD8">
          <v:shape id="Picture 6" o:spid="_x0000_i1028" type="#_x0000_t75" style="width:410.95pt;height:362.7pt;visibility:visible;mso-wrap-style:square">
            <v:imagedata r:id="rId12" o:title=""/>
          </v:shape>
        </w:pict>
      </w:r>
    </w:p>
    <w:p w14:paraId="55301425" w14:textId="1FCFE0A4" w:rsidR="00000000" w:rsidRDefault="00000000">
      <w:pPr>
        <w:pStyle w:val="a3"/>
      </w:pPr>
      <w:r>
        <w:rPr>
          <w:sz w:val="20"/>
        </w:rPr>
        <w:t>图</w:t>
      </w:r>
      <w:r>
        <w:rPr>
          <w:sz w:val="20"/>
        </w:rPr>
        <w:t>5-</w:t>
      </w:r>
      <w:r w:rsidR="00FC2A76">
        <w:rPr>
          <w:rFonts w:hint="eastAsia"/>
          <w:sz w:val="20"/>
        </w:rPr>
        <w:t>5</w:t>
      </w:r>
      <w:r>
        <w:rPr>
          <w:sz w:val="20"/>
        </w:rPr>
        <w:t xml:space="preserve"> ADM </w:t>
      </w:r>
      <w:r>
        <w:rPr>
          <w:sz w:val="20"/>
        </w:rPr>
        <w:t>核心冲突代表案例</w:t>
      </w:r>
    </w:p>
    <w:p w14:paraId="3081AB3B" w14:textId="77777777" w:rsidR="00000000" w:rsidRPr="0021510E" w:rsidRDefault="00000000" w:rsidP="008525AE">
      <w:pPr>
        <w:pStyle w:val="20"/>
        <w:ind w:leftChars="-3" w:left="0" w:hangingChars="3" w:hanging="8"/>
        <w:rPr>
          <w:sz w:val="32"/>
          <w:szCs w:val="32"/>
        </w:rPr>
      </w:pPr>
      <w:bookmarkStart w:id="48" w:name="_Toc229406709"/>
      <w:r w:rsidRPr="0021510E">
        <w:rPr>
          <w:sz w:val="28"/>
          <w:szCs w:val="32"/>
        </w:rPr>
        <w:t>训练探索与联合验证结果分析</w:t>
      </w:r>
      <w:bookmarkEnd w:id="48"/>
    </w:p>
    <w:p w14:paraId="7992BD76" w14:textId="77777777" w:rsidR="00000000" w:rsidRDefault="00000000" w:rsidP="008525AE">
      <w:pPr>
        <w:pStyle w:val="30"/>
        <w:ind w:leftChars="-4" w:left="0" w:hangingChars="4" w:hanging="11"/>
      </w:pPr>
      <w:bookmarkStart w:id="49" w:name="_Toc229406710"/>
      <w:r>
        <w:t xml:space="preserve">FSD </w:t>
      </w:r>
      <w:r>
        <w:t>训练探索结果分析</w:t>
      </w:r>
      <w:bookmarkEnd w:id="49"/>
    </w:p>
    <w:p w14:paraId="0D7B5F91" w14:textId="77777777" w:rsidR="00000000" w:rsidRDefault="00000000" w:rsidP="0055759A">
      <w:pPr>
        <w:pStyle w:val="21"/>
        <w:ind w:firstLine="560"/>
      </w:pPr>
      <w:r>
        <w:t>本文围绕</w:t>
      </w:r>
      <w:r>
        <w:t>ADM</w:t>
      </w:r>
      <w:r>
        <w:t>完成了从零初始化训练、使用官方</w:t>
      </w:r>
      <w:r>
        <w:t>checkpoint</w:t>
      </w:r>
      <w:r>
        <w:t>进行第一轮微调和第二轮保守微调。从表</w:t>
      </w:r>
      <w:r>
        <w:t>5-3</w:t>
      </w:r>
      <w:r>
        <w:t>可以看出，结果中</w:t>
      </w:r>
      <w:proofErr w:type="gramStart"/>
      <w:r>
        <w:t>零训练</w:t>
      </w:r>
      <w:proofErr w:type="gramEnd"/>
      <w:r>
        <w:t>用来检验训练链路，首轮用官方</w:t>
      </w:r>
      <w:r>
        <w:t>checkpoint</w:t>
      </w:r>
      <w:r>
        <w:t>的微调可以使</w:t>
      </w:r>
      <w:r>
        <w:t>ADM</w:t>
      </w:r>
      <w:r>
        <w:t>结果恢复到接近官方基线的水平，第二轮保守微调并没有使</w:t>
      </w:r>
      <w:r>
        <w:t>ADM</w:t>
      </w:r>
      <w:r>
        <w:t>的结果得到更进一步的改善，说明该任务对于学习率、训练步数以及样本质量都很敏感。</w:t>
      </w:r>
    </w:p>
    <w:p w14:paraId="510DEF5A" w14:textId="77777777" w:rsidR="00D324BB" w:rsidRDefault="00000000">
      <w:pPr>
        <w:pStyle w:val="4"/>
      </w:pPr>
      <w:r w:rsidRPr="0021510E">
        <w:rPr>
          <w:rFonts w:ascii="Times New Roman" w:hAnsi="Times New Roman"/>
        </w:rPr>
        <w:t>FSD</w:t>
      </w:r>
      <w:r>
        <w:t xml:space="preserve"> </w:t>
      </w:r>
      <w:r>
        <w:t>训练探索参数补充</w:t>
      </w:r>
    </w:p>
    <w:p w14:paraId="1EA439F2" w14:textId="77777777" w:rsidR="00D324BB" w:rsidRDefault="00000000">
      <w:pPr>
        <w:pStyle w:val="21"/>
        <w:ind w:firstLine="560"/>
      </w:pPr>
      <w:r>
        <w:t>从零初始化训练主要用于验证</w:t>
      </w:r>
      <w:r>
        <w:t xml:space="preserve"> FSD </w:t>
      </w:r>
      <w:r>
        <w:t>训练链路是否能够在当前数据目</w:t>
      </w:r>
      <w:r>
        <w:lastRenderedPageBreak/>
        <w:t>录和服务器环境下跑通，因此其价值在于流程验证。正式可比较的</w:t>
      </w:r>
      <w:r>
        <w:t xml:space="preserve"> ADM </w:t>
      </w:r>
      <w:r>
        <w:t>微调均使用官方</w:t>
      </w:r>
      <w:r>
        <w:t xml:space="preserve"> converted checkpoint </w:t>
      </w:r>
      <w:r>
        <w:t>初始化。首轮</w:t>
      </w:r>
      <w:r>
        <w:t xml:space="preserve"> ADM </w:t>
      </w:r>
      <w:r>
        <w:t>微调使用</w:t>
      </w:r>
      <w:r>
        <w:t xml:space="preserve"> </w:t>
      </w:r>
      <w:proofErr w:type="spellStart"/>
      <w:r>
        <w:t>lr</w:t>
      </w:r>
      <w:proofErr w:type="spellEnd"/>
      <w:r>
        <w:t>=1e-5</w:t>
      </w:r>
      <w:r>
        <w:t>、</w:t>
      </w:r>
      <w:proofErr w:type="spellStart"/>
      <w:r>
        <w:t>batch_size</w:t>
      </w:r>
      <w:proofErr w:type="spellEnd"/>
      <w:r>
        <w:t>=16</w:t>
      </w:r>
      <w:r>
        <w:t>、</w:t>
      </w:r>
      <w:proofErr w:type="spellStart"/>
      <w:r>
        <w:t>total_training_steps</w:t>
      </w:r>
      <w:proofErr w:type="spellEnd"/>
      <w:r>
        <w:t>=10000</w:t>
      </w:r>
      <w:r>
        <w:t>、</w:t>
      </w:r>
      <w:proofErr w:type="spellStart"/>
      <w:r>
        <w:t>accumulation_steps</w:t>
      </w:r>
      <w:proofErr w:type="spellEnd"/>
      <w:r>
        <w:t>=1</w:t>
      </w:r>
      <w:r>
        <w:t>、</w:t>
      </w:r>
      <w:r>
        <w:t>use_fp16=True</w:t>
      </w:r>
      <w:r>
        <w:t>，并以</w:t>
      </w:r>
      <w:r>
        <w:t xml:space="preserve"> ADM </w:t>
      </w:r>
      <w:r>
        <w:t>作为</w:t>
      </w:r>
      <w:r>
        <w:t xml:space="preserve"> </w:t>
      </w:r>
      <w:proofErr w:type="spellStart"/>
      <w:r>
        <w:t>exclude_class</w:t>
      </w:r>
      <w:proofErr w:type="spellEnd"/>
      <w:r>
        <w:t>，输出目录为</w:t>
      </w:r>
      <w:r>
        <w:t xml:space="preserve"> </w:t>
      </w:r>
      <w:proofErr w:type="spellStart"/>
      <w:r>
        <w:t>fsd</w:t>
      </w:r>
      <w:proofErr w:type="spellEnd"/>
      <w:r>
        <w:t>/output/finetune_adm_stage1</w:t>
      </w:r>
      <w:r>
        <w:t>。该设置在</w:t>
      </w:r>
      <w:r>
        <w:t xml:space="preserve"> ADM </w:t>
      </w:r>
      <w:r>
        <w:t>上取得</w:t>
      </w:r>
      <w:r>
        <w:t xml:space="preserve"> 75.28%/78.54% </w:t>
      </w:r>
      <w:r>
        <w:t>的</w:t>
      </w:r>
      <w:r>
        <w:t xml:space="preserve"> Accuracy/AP</w:t>
      </w:r>
      <w:r>
        <w:t>，明显优于从零初始化训练。</w:t>
      </w:r>
    </w:p>
    <w:p w14:paraId="1D4FC21F" w14:textId="77777777" w:rsidR="00D324BB" w:rsidRDefault="00000000">
      <w:pPr>
        <w:pStyle w:val="21"/>
        <w:ind w:firstLine="560"/>
      </w:pPr>
      <w:r>
        <w:t>首轮微调的训练过程还保留了日志间隔和检查点输出设置，便于观察训练是否正常推进。训练中每隔一定步数记录</w:t>
      </w:r>
      <w:r>
        <w:t xml:space="preserve"> loss</w:t>
      </w:r>
      <w:r>
        <w:t>、学习率和阶段性评估结果，完成后再使用统一评估脚本对多个生成器类别进行测试。这样可以确认首轮提升不是只在</w:t>
      </w:r>
      <w:r>
        <w:t xml:space="preserve"> ADM </w:t>
      </w:r>
      <w:r>
        <w:t>单点上偶然出现，而是在</w:t>
      </w:r>
      <w:r>
        <w:t xml:space="preserve"> Midjourney</w:t>
      </w:r>
      <w:r>
        <w:t>、</w:t>
      </w:r>
      <w:r>
        <w:t>Stable Diffusion</w:t>
      </w:r>
      <w:r>
        <w:t>、</w:t>
      </w:r>
      <w:r>
        <w:t>GLIDE</w:t>
      </w:r>
      <w:r>
        <w:t>、</w:t>
      </w:r>
      <w:r>
        <w:t xml:space="preserve">VQDM </w:t>
      </w:r>
      <w:r>
        <w:t>等类别上也保持了较高结果。</w:t>
      </w:r>
    </w:p>
    <w:p w14:paraId="17D6E480" w14:textId="77777777" w:rsidR="00D324BB" w:rsidRDefault="00000000">
      <w:pPr>
        <w:pStyle w:val="21"/>
        <w:ind w:firstLine="560"/>
      </w:pPr>
      <w:r>
        <w:t>不过，首轮微调虽然优于从零初始化训练，但</w:t>
      </w:r>
      <w:r>
        <w:t xml:space="preserve"> ADM </w:t>
      </w:r>
      <w:r>
        <w:t>指标仍只是接近官方基线，并没有稳定超过官方基线。因此本文把它写成</w:t>
      </w:r>
      <w:r>
        <w:t>“</w:t>
      </w:r>
      <w:r>
        <w:t>有效训练探索</w:t>
      </w:r>
      <w:r>
        <w:t>”</w:t>
      </w:r>
      <w:r>
        <w:t>而不是</w:t>
      </w:r>
      <w:r>
        <w:t>“</w:t>
      </w:r>
      <w:r>
        <w:t>最终改进模型</w:t>
      </w:r>
      <w:r>
        <w:t>”</w:t>
      </w:r>
      <w:r>
        <w:t>。这一点很重要，因为它既能体现实际训练工作，又不会给答辩老师留下夸大改进幅度的印象。</w:t>
      </w:r>
    </w:p>
    <w:p w14:paraId="2A08AFAF" w14:textId="77777777" w:rsidR="00D324BB" w:rsidRDefault="00000000">
      <w:pPr>
        <w:pStyle w:val="21"/>
        <w:ind w:firstLine="560"/>
      </w:pPr>
      <w:r>
        <w:t>第二轮保守微调使用同一初始化</w:t>
      </w:r>
      <w:r>
        <w:t xml:space="preserve"> checkpoint</w:t>
      </w:r>
      <w:r>
        <w:t>，但把学习率降为</w:t>
      </w:r>
      <w:r>
        <w:t xml:space="preserve"> 5e-6</w:t>
      </w:r>
      <w:r>
        <w:t>，总训练步数降为</w:t>
      </w:r>
      <w:r>
        <w:t xml:space="preserve"> 5000</w:t>
      </w:r>
      <w:r>
        <w:t>，保存和评估间隔均为</w:t>
      </w:r>
      <w:r>
        <w:t xml:space="preserve"> 5000</w:t>
      </w:r>
      <w:r>
        <w:t>，输出目录为</w:t>
      </w:r>
      <w:r>
        <w:t xml:space="preserve"> </w:t>
      </w:r>
      <w:proofErr w:type="spellStart"/>
      <w:r>
        <w:t>fsd</w:t>
      </w:r>
      <w:proofErr w:type="spellEnd"/>
      <w:r>
        <w:t>/output/finetune_adm_stage2</w:t>
      </w:r>
      <w:r>
        <w:t>。结果在</w:t>
      </w:r>
      <w:r>
        <w:t xml:space="preserve"> ADM </w:t>
      </w:r>
      <w:r>
        <w:t>上为</w:t>
      </w:r>
      <w:r>
        <w:t xml:space="preserve"> 74.13%/76.89%</w:t>
      </w:r>
      <w:r>
        <w:t>，低于首轮微调。这个</w:t>
      </w:r>
      <w:proofErr w:type="gramStart"/>
      <w:r>
        <w:t>负结果</w:t>
      </w:r>
      <w:proofErr w:type="gramEnd"/>
      <w:r>
        <w:t>很重要，因为它说明当前任务不是简单地降低学习率、缩短训练步数就会更稳定；模型对训练参数、样本构成和初始化状态都较敏感。</w:t>
      </w:r>
    </w:p>
    <w:p w14:paraId="2A48945B" w14:textId="77777777" w:rsidR="00D324BB" w:rsidRDefault="00000000">
      <w:pPr>
        <w:pStyle w:val="21"/>
        <w:ind w:firstLine="560"/>
      </w:pPr>
      <w:r>
        <w:lastRenderedPageBreak/>
        <w:t>第二轮结果也为后续联合训练提供了决策依据。如果继续只在</w:t>
      </w:r>
      <w:r>
        <w:t xml:space="preserve"> FSD </w:t>
      </w:r>
      <w:r>
        <w:t>单模型上微调学习率和步数，收益并不稳定；更有价值的是引入能够解释困难样本的额外监督信号。因此后续工作没有继续无边界尝试更多</w:t>
      </w:r>
      <w:r>
        <w:t xml:space="preserve"> FSD </w:t>
      </w:r>
      <w:r>
        <w:t>微调组合，而是转向</w:t>
      </w:r>
      <w:r>
        <w:t xml:space="preserve"> SP </w:t>
      </w:r>
      <w:r>
        <w:t>分数约束和</w:t>
      </w:r>
      <w:r>
        <w:t xml:space="preserve"> LVLM </w:t>
      </w:r>
      <w:r>
        <w:t>语义标签接入。</w:t>
      </w:r>
    </w:p>
    <w:p w14:paraId="3D704159" w14:textId="77777777" w:rsidR="00000000" w:rsidRPr="0055759A" w:rsidRDefault="00000000">
      <w:pPr>
        <w:pStyle w:val="a3"/>
        <w:rPr>
          <w:rFonts w:ascii="宋体" w:hAnsi="宋体" w:hint="eastAsia"/>
        </w:rPr>
      </w:pPr>
      <w:r w:rsidRPr="0055759A">
        <w:rPr>
          <w:rFonts w:ascii="宋体" w:hAnsi="宋体"/>
        </w:rPr>
        <w:t>表5-3 FSD 训练探索结果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1512"/>
        <w:gridCol w:w="1512"/>
        <w:gridCol w:w="1512"/>
        <w:gridCol w:w="1512"/>
        <w:gridCol w:w="1512"/>
        <w:gridCol w:w="1512"/>
      </w:tblGrid>
      <w:tr w:rsidR="008525AE" w14:paraId="1A232838" w14:textId="77777777" w:rsidTr="00CC5234">
        <w:trPr>
          <w:jc w:val="center"/>
        </w:trPr>
        <w:tc>
          <w:tcPr>
            <w:tcW w:w="1512" w:type="dxa"/>
            <w:shd w:val="clear" w:color="auto" w:fill="D9E2F3"/>
            <w:vAlign w:val="center"/>
          </w:tcPr>
          <w:p w14:paraId="1687C874" w14:textId="77777777" w:rsidR="00000000" w:rsidRDefault="00000000" w:rsidP="00CC5234">
            <w:pPr>
              <w:spacing w:line="288" w:lineRule="auto"/>
            </w:pPr>
            <w:r>
              <w:rPr>
                <w:b/>
                <w:sz w:val="21"/>
              </w:rPr>
              <w:t>训练设置</w:t>
            </w:r>
          </w:p>
        </w:tc>
        <w:tc>
          <w:tcPr>
            <w:tcW w:w="1512" w:type="dxa"/>
            <w:shd w:val="clear" w:color="auto" w:fill="D9E2F3"/>
            <w:vAlign w:val="center"/>
          </w:tcPr>
          <w:p w14:paraId="7221CACD" w14:textId="77777777" w:rsidR="00000000" w:rsidRDefault="00000000" w:rsidP="00CC5234">
            <w:pPr>
              <w:spacing w:line="288" w:lineRule="auto"/>
            </w:pPr>
            <w:r>
              <w:rPr>
                <w:b/>
                <w:sz w:val="21"/>
              </w:rPr>
              <w:t>Midjourney</w:t>
            </w:r>
          </w:p>
        </w:tc>
        <w:tc>
          <w:tcPr>
            <w:tcW w:w="1512" w:type="dxa"/>
            <w:shd w:val="clear" w:color="auto" w:fill="D9E2F3"/>
            <w:vAlign w:val="center"/>
          </w:tcPr>
          <w:p w14:paraId="156E1150" w14:textId="77777777" w:rsidR="00000000" w:rsidRDefault="00000000" w:rsidP="00CC5234">
            <w:pPr>
              <w:spacing w:line="288" w:lineRule="auto"/>
            </w:pPr>
            <w:r>
              <w:rPr>
                <w:b/>
                <w:sz w:val="21"/>
              </w:rPr>
              <w:t>Stable Diffusion</w:t>
            </w:r>
          </w:p>
        </w:tc>
        <w:tc>
          <w:tcPr>
            <w:tcW w:w="1512" w:type="dxa"/>
            <w:shd w:val="clear" w:color="auto" w:fill="D9E2F3"/>
            <w:vAlign w:val="center"/>
          </w:tcPr>
          <w:p w14:paraId="3A9AE0D6" w14:textId="77777777" w:rsidR="00000000" w:rsidRDefault="00000000" w:rsidP="00CC5234">
            <w:pPr>
              <w:spacing w:line="288" w:lineRule="auto"/>
            </w:pPr>
            <w:r>
              <w:rPr>
                <w:b/>
                <w:sz w:val="21"/>
              </w:rPr>
              <w:t>GLIDE</w:t>
            </w:r>
          </w:p>
        </w:tc>
        <w:tc>
          <w:tcPr>
            <w:tcW w:w="1512" w:type="dxa"/>
            <w:shd w:val="clear" w:color="auto" w:fill="D9E2F3"/>
            <w:vAlign w:val="center"/>
          </w:tcPr>
          <w:p w14:paraId="62B0431D" w14:textId="77777777" w:rsidR="00000000" w:rsidRDefault="00000000" w:rsidP="00CC5234">
            <w:pPr>
              <w:spacing w:line="288" w:lineRule="auto"/>
            </w:pPr>
            <w:r>
              <w:rPr>
                <w:b/>
                <w:sz w:val="21"/>
              </w:rPr>
              <w:t>VQDM</w:t>
            </w:r>
          </w:p>
        </w:tc>
        <w:tc>
          <w:tcPr>
            <w:tcW w:w="1512" w:type="dxa"/>
            <w:shd w:val="clear" w:color="auto" w:fill="D9E2F3"/>
            <w:vAlign w:val="center"/>
          </w:tcPr>
          <w:p w14:paraId="1F0B936B" w14:textId="77777777" w:rsidR="00000000" w:rsidRDefault="00000000" w:rsidP="00CC5234">
            <w:pPr>
              <w:spacing w:line="288" w:lineRule="auto"/>
            </w:pPr>
            <w:r>
              <w:rPr>
                <w:b/>
                <w:sz w:val="21"/>
              </w:rPr>
              <w:t>ADM</w:t>
            </w:r>
          </w:p>
        </w:tc>
      </w:tr>
      <w:tr w:rsidR="008525AE" w14:paraId="533572B5" w14:textId="77777777" w:rsidTr="00CC5234">
        <w:trPr>
          <w:jc w:val="center"/>
        </w:trPr>
        <w:tc>
          <w:tcPr>
            <w:tcW w:w="1512" w:type="dxa"/>
            <w:vAlign w:val="center"/>
          </w:tcPr>
          <w:p w14:paraId="51CAB699" w14:textId="77777777" w:rsidR="00000000" w:rsidRDefault="00000000" w:rsidP="00CC5234">
            <w:pPr>
              <w:spacing w:line="288" w:lineRule="auto"/>
            </w:pPr>
            <w:r>
              <w:rPr>
                <w:sz w:val="21"/>
              </w:rPr>
              <w:t>从零初始化训练</w:t>
            </w:r>
          </w:p>
        </w:tc>
        <w:tc>
          <w:tcPr>
            <w:tcW w:w="1512" w:type="dxa"/>
            <w:vAlign w:val="center"/>
          </w:tcPr>
          <w:p w14:paraId="68CBE5A5" w14:textId="77777777" w:rsidR="00000000" w:rsidRDefault="00000000" w:rsidP="00CC5234">
            <w:pPr>
              <w:spacing w:line="288" w:lineRule="auto"/>
              <w:jc w:val="center"/>
            </w:pPr>
            <w:r>
              <w:rPr>
                <w:sz w:val="21"/>
              </w:rPr>
              <w:t>71.26% / 73.80%</w:t>
            </w:r>
          </w:p>
        </w:tc>
        <w:tc>
          <w:tcPr>
            <w:tcW w:w="1512" w:type="dxa"/>
            <w:vAlign w:val="center"/>
          </w:tcPr>
          <w:p w14:paraId="7135D184" w14:textId="77777777" w:rsidR="00000000" w:rsidRDefault="00000000" w:rsidP="00CC5234">
            <w:pPr>
              <w:spacing w:line="288" w:lineRule="auto"/>
              <w:jc w:val="center"/>
            </w:pPr>
            <w:r>
              <w:rPr>
                <w:sz w:val="21"/>
              </w:rPr>
              <w:t>75.73% / 78.73%</w:t>
            </w:r>
          </w:p>
        </w:tc>
        <w:tc>
          <w:tcPr>
            <w:tcW w:w="1512" w:type="dxa"/>
            <w:vAlign w:val="center"/>
          </w:tcPr>
          <w:p w14:paraId="38B3A858" w14:textId="77777777" w:rsidR="00000000" w:rsidRDefault="00000000" w:rsidP="00CC5234">
            <w:pPr>
              <w:spacing w:line="288" w:lineRule="auto"/>
              <w:jc w:val="center"/>
            </w:pPr>
            <w:r>
              <w:rPr>
                <w:sz w:val="21"/>
              </w:rPr>
              <w:t>98.96% / 99.60%</w:t>
            </w:r>
          </w:p>
        </w:tc>
        <w:tc>
          <w:tcPr>
            <w:tcW w:w="1512" w:type="dxa"/>
            <w:vAlign w:val="center"/>
          </w:tcPr>
          <w:p w14:paraId="5F4E0751" w14:textId="77777777" w:rsidR="00000000" w:rsidRDefault="00000000" w:rsidP="00CC5234">
            <w:pPr>
              <w:spacing w:line="288" w:lineRule="auto"/>
              <w:jc w:val="center"/>
            </w:pPr>
            <w:r>
              <w:rPr>
                <w:sz w:val="21"/>
              </w:rPr>
              <w:t>84.14% / 89.77%</w:t>
            </w:r>
          </w:p>
        </w:tc>
        <w:tc>
          <w:tcPr>
            <w:tcW w:w="1512" w:type="dxa"/>
            <w:vAlign w:val="center"/>
          </w:tcPr>
          <w:p w14:paraId="4F7B95FA" w14:textId="77777777" w:rsidR="00000000" w:rsidRDefault="00000000" w:rsidP="00CC5234">
            <w:pPr>
              <w:spacing w:line="288" w:lineRule="auto"/>
              <w:jc w:val="center"/>
            </w:pPr>
            <w:r>
              <w:rPr>
                <w:sz w:val="21"/>
              </w:rPr>
              <w:t>63.82% / 64.99%</w:t>
            </w:r>
          </w:p>
        </w:tc>
      </w:tr>
      <w:tr w:rsidR="008525AE" w14:paraId="1A078616" w14:textId="77777777" w:rsidTr="00CC5234">
        <w:trPr>
          <w:jc w:val="center"/>
        </w:trPr>
        <w:tc>
          <w:tcPr>
            <w:tcW w:w="1512" w:type="dxa"/>
            <w:vAlign w:val="center"/>
          </w:tcPr>
          <w:p w14:paraId="447E7042" w14:textId="77777777" w:rsidR="00000000" w:rsidRDefault="00000000" w:rsidP="00CC5234">
            <w:pPr>
              <w:spacing w:line="288" w:lineRule="auto"/>
              <w:jc w:val="left"/>
            </w:pPr>
            <w:r>
              <w:rPr>
                <w:sz w:val="21"/>
              </w:rPr>
              <w:t>首轮基于官方</w:t>
            </w:r>
            <w:r>
              <w:rPr>
                <w:sz w:val="21"/>
              </w:rPr>
              <w:t xml:space="preserve"> checkpoint </w:t>
            </w:r>
            <w:r>
              <w:rPr>
                <w:sz w:val="21"/>
              </w:rPr>
              <w:t>微调</w:t>
            </w:r>
          </w:p>
        </w:tc>
        <w:tc>
          <w:tcPr>
            <w:tcW w:w="1512" w:type="dxa"/>
            <w:vAlign w:val="center"/>
          </w:tcPr>
          <w:p w14:paraId="41A55A09" w14:textId="77777777" w:rsidR="00000000" w:rsidRDefault="00000000" w:rsidP="00CC5234">
            <w:pPr>
              <w:spacing w:line="288" w:lineRule="auto"/>
              <w:jc w:val="center"/>
            </w:pPr>
            <w:r>
              <w:rPr>
                <w:sz w:val="21"/>
              </w:rPr>
              <w:t>81.77% / 86.05%</w:t>
            </w:r>
          </w:p>
        </w:tc>
        <w:tc>
          <w:tcPr>
            <w:tcW w:w="1512" w:type="dxa"/>
            <w:vAlign w:val="center"/>
          </w:tcPr>
          <w:p w14:paraId="7F7BDEBC" w14:textId="77777777" w:rsidR="00000000" w:rsidRDefault="00000000" w:rsidP="00CC5234">
            <w:pPr>
              <w:spacing w:line="288" w:lineRule="auto"/>
              <w:jc w:val="center"/>
            </w:pPr>
            <w:r>
              <w:rPr>
                <w:sz w:val="21"/>
              </w:rPr>
              <w:t>95.44% / 97.95%</w:t>
            </w:r>
          </w:p>
        </w:tc>
        <w:tc>
          <w:tcPr>
            <w:tcW w:w="1512" w:type="dxa"/>
            <w:vAlign w:val="center"/>
          </w:tcPr>
          <w:p w14:paraId="4E1CDFD6" w14:textId="77777777" w:rsidR="00000000" w:rsidRDefault="00000000" w:rsidP="00CC5234">
            <w:pPr>
              <w:spacing w:line="288" w:lineRule="auto"/>
              <w:jc w:val="center"/>
            </w:pPr>
            <w:r>
              <w:rPr>
                <w:sz w:val="21"/>
              </w:rPr>
              <w:t>99.97% / 99.99%</w:t>
            </w:r>
          </w:p>
        </w:tc>
        <w:tc>
          <w:tcPr>
            <w:tcW w:w="1512" w:type="dxa"/>
            <w:vAlign w:val="center"/>
          </w:tcPr>
          <w:p w14:paraId="44C3F33A" w14:textId="77777777" w:rsidR="00000000" w:rsidRDefault="00000000" w:rsidP="00CC5234">
            <w:pPr>
              <w:spacing w:line="288" w:lineRule="auto"/>
              <w:jc w:val="center"/>
            </w:pPr>
            <w:r>
              <w:rPr>
                <w:sz w:val="21"/>
              </w:rPr>
              <w:t>98.03% / 99.20%</w:t>
            </w:r>
          </w:p>
        </w:tc>
        <w:tc>
          <w:tcPr>
            <w:tcW w:w="1512" w:type="dxa"/>
            <w:vAlign w:val="center"/>
          </w:tcPr>
          <w:p w14:paraId="2C56D3C9" w14:textId="77777777" w:rsidR="00000000" w:rsidRDefault="00000000" w:rsidP="00CC5234">
            <w:pPr>
              <w:spacing w:line="288" w:lineRule="auto"/>
              <w:jc w:val="center"/>
            </w:pPr>
            <w:r>
              <w:rPr>
                <w:sz w:val="21"/>
              </w:rPr>
              <w:t>75.28% / 78.54%</w:t>
            </w:r>
          </w:p>
        </w:tc>
      </w:tr>
      <w:tr w:rsidR="008525AE" w14:paraId="121B3ACD" w14:textId="77777777" w:rsidTr="00CC5234">
        <w:trPr>
          <w:jc w:val="center"/>
        </w:trPr>
        <w:tc>
          <w:tcPr>
            <w:tcW w:w="1512" w:type="dxa"/>
            <w:vAlign w:val="center"/>
          </w:tcPr>
          <w:p w14:paraId="2DAFB915" w14:textId="77777777" w:rsidR="00000000" w:rsidRDefault="00000000" w:rsidP="00CC5234">
            <w:pPr>
              <w:spacing w:line="288" w:lineRule="auto"/>
            </w:pPr>
            <w:r>
              <w:rPr>
                <w:sz w:val="21"/>
              </w:rPr>
              <w:t>第二轮保守微调</w:t>
            </w:r>
          </w:p>
        </w:tc>
        <w:tc>
          <w:tcPr>
            <w:tcW w:w="1512" w:type="dxa"/>
            <w:vAlign w:val="center"/>
          </w:tcPr>
          <w:p w14:paraId="495C3238" w14:textId="77777777" w:rsidR="00000000" w:rsidRDefault="00000000" w:rsidP="00CC5234">
            <w:pPr>
              <w:spacing w:line="288" w:lineRule="auto"/>
              <w:jc w:val="center"/>
            </w:pPr>
            <w:r>
              <w:rPr>
                <w:sz w:val="21"/>
              </w:rPr>
              <w:t>85.49% / 90.08%</w:t>
            </w:r>
          </w:p>
        </w:tc>
        <w:tc>
          <w:tcPr>
            <w:tcW w:w="1512" w:type="dxa"/>
            <w:vAlign w:val="center"/>
          </w:tcPr>
          <w:p w14:paraId="70FF7525" w14:textId="77777777" w:rsidR="00000000" w:rsidRDefault="00000000" w:rsidP="00CC5234">
            <w:pPr>
              <w:spacing w:line="288" w:lineRule="auto"/>
              <w:jc w:val="center"/>
            </w:pPr>
            <w:r>
              <w:rPr>
                <w:sz w:val="21"/>
              </w:rPr>
              <w:t>96.03% / 98.28%</w:t>
            </w:r>
          </w:p>
        </w:tc>
        <w:tc>
          <w:tcPr>
            <w:tcW w:w="1512" w:type="dxa"/>
            <w:vAlign w:val="center"/>
          </w:tcPr>
          <w:p w14:paraId="133DEE60" w14:textId="77777777" w:rsidR="00000000" w:rsidRDefault="00000000" w:rsidP="00CC5234">
            <w:pPr>
              <w:spacing w:line="288" w:lineRule="auto"/>
              <w:jc w:val="center"/>
            </w:pPr>
            <w:r>
              <w:rPr>
                <w:sz w:val="21"/>
              </w:rPr>
              <w:t>99.96% / 99.99%</w:t>
            </w:r>
          </w:p>
        </w:tc>
        <w:tc>
          <w:tcPr>
            <w:tcW w:w="1512" w:type="dxa"/>
            <w:vAlign w:val="center"/>
          </w:tcPr>
          <w:p w14:paraId="49EE9BEF" w14:textId="77777777" w:rsidR="00000000" w:rsidRDefault="00000000" w:rsidP="00CC5234">
            <w:pPr>
              <w:spacing w:line="288" w:lineRule="auto"/>
              <w:jc w:val="center"/>
            </w:pPr>
            <w:r>
              <w:rPr>
                <w:sz w:val="21"/>
              </w:rPr>
              <w:t>97.82% / 99.23%</w:t>
            </w:r>
          </w:p>
        </w:tc>
        <w:tc>
          <w:tcPr>
            <w:tcW w:w="1512" w:type="dxa"/>
            <w:vAlign w:val="center"/>
          </w:tcPr>
          <w:p w14:paraId="61E10F77" w14:textId="77777777" w:rsidR="00000000" w:rsidRDefault="00000000" w:rsidP="00CC5234">
            <w:pPr>
              <w:spacing w:line="288" w:lineRule="auto"/>
              <w:jc w:val="center"/>
            </w:pPr>
            <w:r>
              <w:rPr>
                <w:sz w:val="21"/>
              </w:rPr>
              <w:t>74.13% / 76.89%</w:t>
            </w:r>
          </w:p>
        </w:tc>
      </w:tr>
    </w:tbl>
    <w:p w14:paraId="39AB7389" w14:textId="77777777" w:rsidR="00000000" w:rsidRPr="008525AE" w:rsidRDefault="00000000" w:rsidP="008525AE"/>
    <w:p w14:paraId="017C16EE" w14:textId="77777777" w:rsidR="00000000" w:rsidRDefault="00000000" w:rsidP="008525AE">
      <w:pPr>
        <w:pStyle w:val="30"/>
        <w:ind w:leftChars="-4" w:left="0" w:hangingChars="4" w:hanging="11"/>
      </w:pPr>
      <w:bookmarkStart w:id="50" w:name="_Toc229406711"/>
      <w:r>
        <w:t>第一阶段联合验证结果分析</w:t>
      </w:r>
      <w:bookmarkEnd w:id="50"/>
    </w:p>
    <w:p w14:paraId="108858DE" w14:textId="77777777" w:rsidR="00000000" w:rsidRDefault="00000000">
      <w:pPr>
        <w:pStyle w:val="21"/>
        <w:ind w:firstLine="560"/>
      </w:pPr>
      <w:r>
        <w:t>第一阶段</w:t>
      </w:r>
      <w:proofErr w:type="spellStart"/>
      <w:r>
        <w:t>FSD+Stay-Positive</w:t>
      </w:r>
      <w:proofErr w:type="spellEnd"/>
      <w:r>
        <w:t>训练达到</w:t>
      </w:r>
      <w:r>
        <w:t>10000</w:t>
      </w:r>
      <w:r>
        <w:t>步，在</w:t>
      </w:r>
      <w:r>
        <w:t>ADM</w:t>
      </w:r>
      <w:r>
        <w:t>、</w:t>
      </w:r>
      <w:r>
        <w:t>SD</w:t>
      </w:r>
      <w:r>
        <w:t>、</w:t>
      </w:r>
      <w:r>
        <w:t>Midjourney</w:t>
      </w:r>
      <w:r>
        <w:t>三种闭集评价中分别得到</w:t>
      </w:r>
      <w:r>
        <w:t>95.50%/97.50%</w:t>
      </w:r>
      <w:r>
        <w:t>、</w:t>
      </w:r>
      <w:r>
        <w:t>95.34%/97.90%</w:t>
      </w:r>
      <w:r>
        <w:t>、</w:t>
      </w:r>
      <w:r>
        <w:t>87.00%/90.47%</w:t>
      </w:r>
      <w:r>
        <w:t>的准确率</w:t>
      </w:r>
      <w:r>
        <w:t>/AP</w:t>
      </w:r>
      <w:r>
        <w:t>。</w:t>
      </w:r>
      <w:proofErr w:type="gramStart"/>
      <w:r>
        <w:t>就主任务</w:t>
      </w:r>
      <w:proofErr w:type="gramEnd"/>
      <w:r>
        <w:t>指标来说，这结果同</w:t>
      </w:r>
      <w:proofErr w:type="gramStart"/>
      <w:r>
        <w:t>同</w:t>
      </w:r>
      <w:proofErr w:type="gramEnd"/>
      <w:r>
        <w:t>协议</w:t>
      </w:r>
      <w:r>
        <w:t>FSD-only</w:t>
      </w:r>
      <w:r>
        <w:t>基线大体上相当，表明第一阶段主要是检验训练流程是否可以运行，而不是证明</w:t>
      </w:r>
      <w:r>
        <w:t>Stay-Positive</w:t>
      </w:r>
      <w:r>
        <w:t>分数产生了显著增加。根据日志中</w:t>
      </w:r>
      <w:r>
        <w:t>SP</w:t>
      </w:r>
      <w:r>
        <w:t>的有效样本太少的情况，后面还要改善分数对齐、阈值选择和采样方式。</w:t>
      </w:r>
    </w:p>
    <w:p w14:paraId="59C5FD29" w14:textId="77777777" w:rsidR="00000000" w:rsidRDefault="00000000">
      <w:pPr>
        <w:pStyle w:val="21"/>
        <w:ind w:firstLine="560"/>
      </w:pPr>
      <w:r>
        <w:t>该阶段的意义在于证明联合训练链路是畅通的。也就是说</w:t>
      </w:r>
      <w:r>
        <w:t>Stay-Positive</w:t>
      </w:r>
      <w:r>
        <w:t>分数可以被整理到训练元数据中，</w:t>
      </w:r>
      <w:r>
        <w:t>FSD</w:t>
      </w:r>
      <w:r>
        <w:t>主干可以在闭集的设置下完成训练</w:t>
      </w:r>
      <w:r>
        <w:lastRenderedPageBreak/>
        <w:t>和评估，</w:t>
      </w:r>
      <w:r>
        <w:t>checkpoint</w:t>
      </w:r>
      <w:r>
        <w:t>和日志也可以被完整地保存下来。虽然</w:t>
      </w:r>
      <w:r>
        <w:t>SP</w:t>
      </w:r>
      <w:r>
        <w:t>约束并没有带来明显的增益，但是它给第二阶段接入</w:t>
      </w:r>
      <w:r>
        <w:t>LVLM</w:t>
      </w:r>
      <w:r>
        <w:t>语义标签打下了工程基础，也说明后面优化应该从监督信号的有效性入手，而不能仅仅增加训练轮次。</w:t>
      </w:r>
    </w:p>
    <w:p w14:paraId="1B8E024C" w14:textId="77777777" w:rsidR="00D324BB" w:rsidRDefault="00000000">
      <w:pPr>
        <w:pStyle w:val="4"/>
      </w:pPr>
      <w:r>
        <w:t>第一阶段联合训练调试信号补充</w:t>
      </w:r>
    </w:p>
    <w:p w14:paraId="31FAEB16" w14:textId="77777777" w:rsidR="00D324BB" w:rsidRDefault="00000000">
      <w:pPr>
        <w:pStyle w:val="21"/>
        <w:ind w:firstLine="560"/>
      </w:pPr>
      <w:r>
        <w:t>第一阶段训练日志进一步表明，虽然</w:t>
      </w:r>
      <w:r>
        <w:t xml:space="preserve"> metadata </w:t>
      </w:r>
      <w:r>
        <w:t>已经接入训练流程，但有效</w:t>
      </w:r>
      <w:r>
        <w:t xml:space="preserve"> Stay-Positive </w:t>
      </w:r>
      <w:r>
        <w:t>监督样本不足，</w:t>
      </w:r>
      <w:proofErr w:type="spellStart"/>
      <w:r>
        <w:t>valid_sp_samples</w:t>
      </w:r>
      <w:proofErr w:type="spellEnd"/>
      <w:r>
        <w:t xml:space="preserve"> </w:t>
      </w:r>
      <w:r>
        <w:t>长期为</w:t>
      </w:r>
      <w:r>
        <w:t xml:space="preserve"> 0</w:t>
      </w:r>
      <w:r>
        <w:t>，</w:t>
      </w:r>
      <w:proofErr w:type="spellStart"/>
      <w:r>
        <w:t>sp_loss</w:t>
      </w:r>
      <w:proofErr w:type="spellEnd"/>
      <w:r>
        <w:t xml:space="preserve"> </w:t>
      </w:r>
      <w:r>
        <w:t>也没有形成稳定贡献。因此，本阶段更准确的定位是</w:t>
      </w:r>
      <w:r>
        <w:t>“</w:t>
      </w:r>
      <w:r>
        <w:t>联合训练框架落地验证与问题暴露</w:t>
      </w:r>
      <w:r>
        <w:t>”</w:t>
      </w:r>
      <w:r>
        <w:t>，而不是</w:t>
      </w:r>
      <w:r>
        <w:t xml:space="preserve">“SP </w:t>
      </w:r>
      <w:r>
        <w:t>分支已经带来显著性能提升</w:t>
      </w:r>
      <w:r>
        <w:t>”</w:t>
      </w:r>
      <w:r>
        <w:t>。这一定性能够解释为什么闭集指标与同协议</w:t>
      </w:r>
      <w:r>
        <w:t xml:space="preserve"> FSD-only </w:t>
      </w:r>
      <w:r>
        <w:t>基线接近，也避免把工程链路跑通误写成性能突破。</w:t>
      </w:r>
    </w:p>
    <w:p w14:paraId="02197DCB" w14:textId="77777777" w:rsidR="00D324BB" w:rsidRDefault="00000000">
      <w:pPr>
        <w:pStyle w:val="21"/>
        <w:ind w:firstLine="560"/>
      </w:pPr>
      <w:r>
        <w:t>从论文写法上看，这个阶段仍然应该保留，而不是因为没有显著提升就删除。原因在于它回答了一个工程问题：</w:t>
      </w:r>
      <w:r>
        <w:t xml:space="preserve">FSD </w:t>
      </w:r>
      <w:r>
        <w:t>主干能否读取包含</w:t>
      </w:r>
      <w:r>
        <w:t xml:space="preserve"> SP </w:t>
      </w:r>
      <w:r>
        <w:t>分数的</w:t>
      </w:r>
      <w:r>
        <w:t xml:space="preserve"> metadata</w:t>
      </w:r>
      <w:r>
        <w:t>，并在闭集协议下完成训练、保存</w:t>
      </w:r>
      <w:r>
        <w:t xml:space="preserve"> checkpoint </w:t>
      </w:r>
      <w:r>
        <w:t>和输出评估结果。答案是可以；但它同时暴露出另一个问题：</w:t>
      </w:r>
      <w:r>
        <w:t xml:space="preserve">SP </w:t>
      </w:r>
      <w:r>
        <w:t>分数与当前</w:t>
      </w:r>
      <w:r>
        <w:t xml:space="preserve"> episode </w:t>
      </w:r>
      <w:r>
        <w:t>采样方式、有效样本掩码和损失计算之间还没有形成足够有效的匹配。</w:t>
      </w:r>
    </w:p>
    <w:p w14:paraId="26FB7D36" w14:textId="77777777" w:rsidR="00D324BB" w:rsidRDefault="00000000">
      <w:pPr>
        <w:pStyle w:val="21"/>
        <w:ind w:firstLine="560"/>
      </w:pPr>
      <w:r>
        <w:t>因此第一阶段的贡献不是性能增益，而是把</w:t>
      </w:r>
      <w:r>
        <w:t xml:space="preserve">“SP </w:t>
      </w:r>
      <w:r>
        <w:t>如何接入</w:t>
      </w:r>
      <w:r>
        <w:t xml:space="preserve"> FSD”</w:t>
      </w:r>
      <w:r>
        <w:t>从文字方案推进到可运行代码和日志证据。这个结果也让第二阶段的设计更加明确，即必须引入更直接的有效标签信号，而不是只依赖跨域后可能失配的</w:t>
      </w:r>
      <w:r>
        <w:t xml:space="preserve"> SP </w:t>
      </w:r>
      <w:r>
        <w:t>分数。</w:t>
      </w:r>
    </w:p>
    <w:p w14:paraId="18FF3765" w14:textId="77777777" w:rsidR="00D324BB" w:rsidRDefault="00000000">
      <w:pPr>
        <w:pStyle w:val="21"/>
        <w:ind w:firstLine="560"/>
      </w:pPr>
      <w:r>
        <w:t>这一结果对第二阶段仍然有价值。它说明</w:t>
      </w:r>
      <w:r>
        <w:t xml:space="preserve"> FSD </w:t>
      </w:r>
      <w:r>
        <w:t>主干、</w:t>
      </w:r>
      <w:r>
        <w:t xml:space="preserve">metadata </w:t>
      </w:r>
      <w:r>
        <w:t>读取、</w:t>
      </w:r>
      <w:r>
        <w:t xml:space="preserve">checkpoint </w:t>
      </w:r>
      <w:r>
        <w:t>保存、闭集评估和日志统计都已经打通；后续真正需要改进的是</w:t>
      </w:r>
      <w:r>
        <w:lastRenderedPageBreak/>
        <w:t>监督信号的有效样本覆盖、分数对齐和标签质量。因此第二阶段没有继续盲目增加</w:t>
      </w:r>
      <w:r>
        <w:t xml:space="preserve"> SP </w:t>
      </w:r>
      <w:r>
        <w:t>训练轮次，而是把重点转向更明确可解释的</w:t>
      </w:r>
      <w:r>
        <w:t xml:space="preserve"> LVLM </w:t>
      </w:r>
      <w:r>
        <w:t>结构化语义标签。</w:t>
      </w:r>
    </w:p>
    <w:p w14:paraId="11FCDFB5" w14:textId="77777777" w:rsidR="00000000" w:rsidRDefault="00000000" w:rsidP="008525AE">
      <w:pPr>
        <w:pStyle w:val="30"/>
        <w:ind w:leftChars="-4" w:left="0" w:hangingChars="4" w:hanging="11"/>
      </w:pPr>
      <w:bookmarkStart w:id="51" w:name="_Toc229406712"/>
      <w:r>
        <w:t>第二阶段联合验证结果分析</w:t>
      </w:r>
      <w:bookmarkEnd w:id="51"/>
    </w:p>
    <w:p w14:paraId="2D1ED735" w14:textId="77777777" w:rsidR="00000000" w:rsidRDefault="00000000">
      <w:pPr>
        <w:pStyle w:val="21"/>
        <w:ind w:firstLine="560"/>
      </w:pPr>
      <w:r>
        <w:t>第二阶段最小量化版又加入了</w:t>
      </w:r>
      <w:r>
        <w:t>LVLM</w:t>
      </w:r>
      <w:r>
        <w:t>结构化语义标签。服务器作业</w:t>
      </w:r>
      <w:r>
        <w:t xml:space="preserve"> 17862387 </w:t>
      </w:r>
      <w:r>
        <w:t>完成</w:t>
      </w:r>
      <w:r>
        <w:t xml:space="preserve"> 10000 </w:t>
      </w:r>
      <w:r>
        <w:t>步训练，日志中出现</w:t>
      </w:r>
      <w:proofErr w:type="gramStart"/>
      <w:r>
        <w:t>过非零的</w:t>
      </w:r>
      <w:proofErr w:type="gramEnd"/>
      <w:r>
        <w:t xml:space="preserve"> </w:t>
      </w:r>
      <w:proofErr w:type="spellStart"/>
      <w:r>
        <w:t>valid_lvlm_samples</w:t>
      </w:r>
      <w:proofErr w:type="spellEnd"/>
      <w:r>
        <w:t xml:space="preserve"> </w:t>
      </w:r>
      <w:r>
        <w:t>和</w:t>
      </w:r>
      <w:r>
        <w:t xml:space="preserve"> </w:t>
      </w:r>
      <w:proofErr w:type="spellStart"/>
      <w:r>
        <w:t>lvlm_loss</w:t>
      </w:r>
      <w:proofErr w:type="spellEnd"/>
      <w:r>
        <w:t>，最终</w:t>
      </w:r>
      <w:r>
        <w:t xml:space="preserve"> </w:t>
      </w:r>
      <w:proofErr w:type="spellStart"/>
      <w:r>
        <w:t>steps_with_valid_lvlm</w:t>
      </w:r>
      <w:proofErr w:type="spellEnd"/>
      <w:r>
        <w:t xml:space="preserve"> </w:t>
      </w:r>
      <w:r>
        <w:t>为</w:t>
      </w:r>
      <w:r>
        <w:t xml:space="preserve"> 6094</w:t>
      </w:r>
      <w:r>
        <w:t>，</w:t>
      </w:r>
      <w:proofErr w:type="spellStart"/>
      <w:r>
        <w:t>avg_valid_lvlm_samples_per_step</w:t>
      </w:r>
      <w:proofErr w:type="spellEnd"/>
      <w:r>
        <w:t xml:space="preserve"> </w:t>
      </w:r>
      <w:r>
        <w:t>为</w:t>
      </w:r>
      <w:r>
        <w:t xml:space="preserve"> 1.6343</w:t>
      </w:r>
      <w:r>
        <w:t>。这表明</w:t>
      </w:r>
      <w:r>
        <w:t>LVLM</w:t>
      </w:r>
      <w:r>
        <w:t>辅助</w:t>
      </w:r>
      <w:proofErr w:type="gramStart"/>
      <w:r>
        <w:t>头不是</w:t>
      </w:r>
      <w:proofErr w:type="gramEnd"/>
      <w:r>
        <w:t>只停留在论文方案或者后</w:t>
      </w:r>
      <w:proofErr w:type="gramStart"/>
      <w:r>
        <w:t>验解释</w:t>
      </w:r>
      <w:proofErr w:type="gramEnd"/>
      <w:r>
        <w:t>的层次上，它已经被加入到训练计算当中了。</w:t>
      </w:r>
    </w:p>
    <w:p w14:paraId="1332C56D" w14:textId="77777777" w:rsidR="00000000" w:rsidRDefault="00000000">
      <w:pPr>
        <w:pStyle w:val="21"/>
        <w:ind w:firstLine="560"/>
      </w:pPr>
      <w:r>
        <w:t>最终</w:t>
      </w:r>
      <w:r>
        <w:t xml:space="preserve"> 10000 step </w:t>
      </w:r>
      <w:r>
        <w:t>评估中，</w:t>
      </w:r>
      <w:r>
        <w:t>ADM</w:t>
      </w:r>
      <w:r>
        <w:t>、</w:t>
      </w:r>
      <w:r>
        <w:t>SD</w:t>
      </w:r>
      <w:r>
        <w:t>、</w:t>
      </w:r>
      <w:r>
        <w:t xml:space="preserve">Midjourney </w:t>
      </w:r>
      <w:r>
        <w:t>的</w:t>
      </w:r>
      <w:r>
        <w:t xml:space="preserve"> Accuracy/AP </w:t>
      </w:r>
      <w:r>
        <w:t>分别为</w:t>
      </w:r>
      <w:r>
        <w:t xml:space="preserve"> 95.22%/97.45%</w:t>
      </w:r>
      <w:r>
        <w:t>、</w:t>
      </w:r>
      <w:r>
        <w:t>95.33%/97.72%</w:t>
      </w:r>
      <w:r>
        <w:t>、</w:t>
      </w:r>
      <w:r>
        <w:t>86.97%/90.38%</w:t>
      </w:r>
      <w:r>
        <w:t>，</w:t>
      </w:r>
      <w:r>
        <w:t xml:space="preserve">ADM </w:t>
      </w:r>
      <w:r>
        <w:t>上额外输出</w:t>
      </w:r>
      <w:r>
        <w:t xml:space="preserve"> LVLM F1=0.1778</w:t>
      </w:r>
      <w:r>
        <w:t>。表</w:t>
      </w:r>
      <w:r>
        <w:t>5-4</w:t>
      </w:r>
      <w:r>
        <w:t>和图</w:t>
      </w:r>
      <w:r>
        <w:t>5-4</w:t>
      </w:r>
      <w:r>
        <w:t>显示，第二阶段</w:t>
      </w:r>
      <w:proofErr w:type="gramStart"/>
      <w:r>
        <w:t>主任务</w:t>
      </w:r>
      <w:proofErr w:type="gramEnd"/>
      <w:r>
        <w:t>指标总体保持稳定，但没有显著超过第一阶段。因此，本文将第二阶段定位为最小量化验证，即证明语义监督可以进入训练流程，而不是证明其已经显著提升</w:t>
      </w:r>
      <w:proofErr w:type="gramStart"/>
      <w:r>
        <w:t>主任务</w:t>
      </w:r>
      <w:proofErr w:type="gramEnd"/>
      <w:r>
        <w:t>性能。</w:t>
      </w:r>
    </w:p>
    <w:p w14:paraId="1DCCB0C7" w14:textId="77777777" w:rsidR="00000000" w:rsidRDefault="00000000">
      <w:pPr>
        <w:pStyle w:val="21"/>
        <w:ind w:firstLine="560"/>
      </w:pPr>
      <w:r>
        <w:t>LVLM F1=0.1778</w:t>
      </w:r>
      <w:r>
        <w:t>的数值不高，说明本文要保持谨慎的口径。由于目前的语义标签主要是结构化的案例以及弱标签扩展，所以标签的数量、类别均衡性、标注精度还存在提升的空间。本文真正可以确定的是，</w:t>
      </w:r>
      <w:r>
        <w:t>LVLM</w:t>
      </w:r>
      <w:r>
        <w:t>标签已经由文本分析材料变成了训练中的监督信号，并且辅助头可以输出可度量指标。该信号对于提高</w:t>
      </w:r>
      <w:proofErr w:type="gramStart"/>
      <w:r>
        <w:t>主任务</w:t>
      </w:r>
      <w:proofErr w:type="gramEnd"/>
      <w:r>
        <w:t>性能起到怎样的作用，还要通过更多的标签、合理的损失权重和系统的消融实验来探究。</w:t>
      </w:r>
    </w:p>
    <w:p w14:paraId="50A69563" w14:textId="77777777" w:rsidR="00D324BB" w:rsidRDefault="00000000">
      <w:pPr>
        <w:pStyle w:val="4"/>
      </w:pPr>
      <w:r w:rsidRPr="008968F4">
        <w:rPr>
          <w:rFonts w:ascii="Times New Roman" w:hAnsi="Times New Roman"/>
        </w:rPr>
        <w:lastRenderedPageBreak/>
        <w:t>LVLM</w:t>
      </w:r>
      <w:r>
        <w:t xml:space="preserve"> </w:t>
      </w:r>
      <w:r>
        <w:t>人工标注、弱扩展与接入细节</w:t>
      </w:r>
    </w:p>
    <w:p w14:paraId="21BDE1AA" w14:textId="77777777" w:rsidR="00D324BB" w:rsidRDefault="00000000">
      <w:pPr>
        <w:pStyle w:val="21"/>
        <w:ind w:firstLine="560"/>
      </w:pPr>
      <w:r>
        <w:t xml:space="preserve">LVLM </w:t>
      </w:r>
      <w:r>
        <w:t>结构化标签不是凭空生成的，而是先从</w:t>
      </w:r>
      <w:r>
        <w:t xml:space="preserve"> ADM </w:t>
      </w:r>
      <w:r>
        <w:t>困难样本中进行人工视觉观察。本文共整理</w:t>
      </w:r>
      <w:r>
        <w:t xml:space="preserve"> 20 </w:t>
      </w:r>
      <w:proofErr w:type="gramStart"/>
      <w:r>
        <w:t>个</w:t>
      </w:r>
      <w:proofErr w:type="gramEnd"/>
      <w:r>
        <w:t>代表性案例，其中包括首批优先样本、第二批</w:t>
      </w:r>
      <w:r>
        <w:t xml:space="preserve"> strong-conflict </w:t>
      </w:r>
      <w:r>
        <w:t>样本和核心互补</w:t>
      </w:r>
      <w:r>
        <w:t xml:space="preserve"> Top12 </w:t>
      </w:r>
      <w:r>
        <w:t>样本。人工观察重点记录样本是否存在伪文本</w:t>
      </w:r>
      <w:r>
        <w:t>/</w:t>
      </w:r>
      <w:r>
        <w:t>伪界面、局部结构连接异常、生物体局部真实性不足、局部修补或过度平滑，以及布局或关系不一致等问题。</w:t>
      </w:r>
    </w:p>
    <w:p w14:paraId="0C87036A" w14:textId="77777777" w:rsidR="00D324BB" w:rsidRDefault="00000000">
      <w:pPr>
        <w:pStyle w:val="21"/>
        <w:ind w:firstLine="560"/>
      </w:pPr>
      <w:r>
        <w:t>初始人工标注采用</w:t>
      </w:r>
      <w:r>
        <w:t>“</w:t>
      </w:r>
      <w:r>
        <w:t>先筛选、再观察、再结构化</w:t>
      </w:r>
      <w:r>
        <w:t>”</w:t>
      </w:r>
      <w:r>
        <w:t>的流程。先从</w:t>
      </w:r>
      <w:r>
        <w:t xml:space="preserve"> ADM </w:t>
      </w:r>
      <w:proofErr w:type="gramStart"/>
      <w:r>
        <w:t>样本级导出</w:t>
      </w:r>
      <w:proofErr w:type="gramEnd"/>
      <w:r>
        <w:t>结果中筛选训练回退样本、边界翻转样本和</w:t>
      </w:r>
      <w:r>
        <w:t xml:space="preserve"> SP/FSD </w:t>
      </w:r>
      <w:proofErr w:type="gramStart"/>
      <w:r>
        <w:t>强冲突</w:t>
      </w:r>
      <w:proofErr w:type="gramEnd"/>
      <w:r>
        <w:t>样本；再对图像进行真实视觉观察，记录具体异常位置和可能误判原因；最后把自由文本观察转化为多标签字段。这样可以减少直接让模型对所有图像自动打标签带来的噪声，也能让论文中的</w:t>
      </w:r>
      <w:r>
        <w:t xml:space="preserve"> LVLM </w:t>
      </w:r>
      <w:r>
        <w:t>标签与实际案例描述保持一致。</w:t>
      </w:r>
    </w:p>
    <w:p w14:paraId="329AA604" w14:textId="77777777" w:rsidR="00D324BB" w:rsidRDefault="00000000">
      <w:pPr>
        <w:pStyle w:val="21"/>
        <w:ind w:firstLine="560"/>
      </w:pPr>
      <w:r>
        <w:t>人工观察并不要求每张图都存在所有异常，而是按照最主要证据进行标记。例如按键和屏幕类样本主要标记伪文本</w:t>
      </w:r>
      <w:r>
        <w:t>/</w:t>
      </w:r>
      <w:r>
        <w:t>伪界面，动物和昆虫样本主要标记生物体局部真实性不足或结构连接异常，室内和建筑类样本主要标记布局关系或空间几何异常。多标签形式允许一个样</w:t>
      </w:r>
      <w:proofErr w:type="gramStart"/>
      <w:r>
        <w:t>本同时</w:t>
      </w:r>
      <w:proofErr w:type="gramEnd"/>
      <w:r>
        <w:t>带有两类以上异常，从而更贴近真实</w:t>
      </w:r>
      <w:r>
        <w:t xml:space="preserve"> ADM </w:t>
      </w:r>
      <w:r>
        <w:t>图像的复杂性。</w:t>
      </w:r>
    </w:p>
    <w:p w14:paraId="71DFBD3E" w14:textId="77777777" w:rsidR="00D324BB" w:rsidRDefault="00000000">
      <w:pPr>
        <w:pStyle w:val="21"/>
        <w:ind w:firstLine="560"/>
      </w:pPr>
      <w:r>
        <w:t>从统计结果看，</w:t>
      </w:r>
      <w:r>
        <w:t xml:space="preserve">20 </w:t>
      </w:r>
      <w:proofErr w:type="gramStart"/>
      <w:r>
        <w:t>个</w:t>
      </w:r>
      <w:proofErr w:type="gramEnd"/>
      <w:r>
        <w:t>案例中局部结构连接异常出现</w:t>
      </w:r>
      <w:r>
        <w:t xml:space="preserve"> 14 </w:t>
      </w:r>
      <w:r>
        <w:t>次，伪文本</w:t>
      </w:r>
      <w:r>
        <w:t>/</w:t>
      </w:r>
      <w:r>
        <w:t>伪界面出现</w:t>
      </w:r>
      <w:r>
        <w:t xml:space="preserve"> 4 </w:t>
      </w:r>
      <w:r>
        <w:t>次，生物体局部真实性不足出现</w:t>
      </w:r>
      <w:r>
        <w:t xml:space="preserve"> 2 </w:t>
      </w:r>
      <w:r>
        <w:t>次；场景覆盖生物体</w:t>
      </w:r>
      <w:r>
        <w:t>/</w:t>
      </w:r>
      <w:r>
        <w:t>自然场景、设备</w:t>
      </w:r>
      <w:r>
        <w:t>/</w:t>
      </w:r>
      <w:r>
        <w:t>伪界面、室内</w:t>
      </w:r>
      <w:r>
        <w:t>/</w:t>
      </w:r>
      <w:r>
        <w:t>建筑</w:t>
      </w:r>
      <w:r>
        <w:t>/</w:t>
      </w:r>
      <w:r>
        <w:t>结构场景和复杂生活场景。这说明</w:t>
      </w:r>
      <w:r>
        <w:t xml:space="preserve"> ADM </w:t>
      </w:r>
      <w:r>
        <w:t>困难样本并非只有一种固定错误，而是集中体现为</w:t>
      </w:r>
      <w:r>
        <w:t>“</w:t>
      </w:r>
      <w:r>
        <w:t>整体语义高度自然、局</w:t>
      </w:r>
      <w:r>
        <w:lastRenderedPageBreak/>
        <w:t>部细节持续不自洽</w:t>
      </w:r>
      <w:r>
        <w:t>”</w:t>
      </w:r>
      <w:r>
        <w:t>。</w:t>
      </w:r>
    </w:p>
    <w:p w14:paraId="2F6BF2E7" w14:textId="77777777" w:rsidR="00D324BB" w:rsidRDefault="00000000">
      <w:pPr>
        <w:pStyle w:val="21"/>
        <w:ind w:firstLine="560"/>
      </w:pPr>
      <w:r>
        <w:t>弱扩展阶段并不把所有</w:t>
      </w:r>
      <w:r>
        <w:t xml:space="preserve"> ADM </w:t>
      </w:r>
      <w:r>
        <w:t>图像都强行标为同一类语义异常，而是优先把人工标注案例、</w:t>
      </w:r>
      <w:proofErr w:type="gramStart"/>
      <w:r>
        <w:t>强冲突</w:t>
      </w:r>
      <w:proofErr w:type="gramEnd"/>
      <w:r>
        <w:t>样本、提示词模板相关样本和高价值</w:t>
      </w:r>
      <w:r>
        <w:t xml:space="preserve"> ADM </w:t>
      </w:r>
      <w:r>
        <w:t>子集写入</w:t>
      </w:r>
      <w:r>
        <w:t xml:space="preserve"> joint_training_metadata_stage2.csv</w:t>
      </w:r>
      <w:r>
        <w:t>。对于人工确认案例，使用较高的</w:t>
      </w:r>
      <w:r>
        <w:t xml:space="preserve"> </w:t>
      </w:r>
      <w:proofErr w:type="spellStart"/>
      <w:r>
        <w:t>lvlm_confidence</w:t>
      </w:r>
      <w:proofErr w:type="spellEnd"/>
      <w:r>
        <w:t>；对于根据</w:t>
      </w:r>
      <w:r>
        <w:t xml:space="preserve"> ADM prompt </w:t>
      </w:r>
      <w:r>
        <w:t>或冲突模式弱扩展得到的样本，使用较低的置信度和</w:t>
      </w:r>
      <w:r>
        <w:t xml:space="preserve"> </w:t>
      </w:r>
      <w:proofErr w:type="spellStart"/>
      <w:r>
        <w:t>hard_weight</w:t>
      </w:r>
      <w:proofErr w:type="spellEnd"/>
      <w:r>
        <w:t xml:space="preserve"> </w:t>
      </w:r>
      <w:r>
        <w:t>控制影响范围。训练时只有</w:t>
      </w:r>
      <w:r>
        <w:t xml:space="preserve"> </w:t>
      </w:r>
      <w:proofErr w:type="spellStart"/>
      <w:r>
        <w:t>lvlm_valid</w:t>
      </w:r>
      <w:proofErr w:type="spellEnd"/>
      <w:r>
        <w:t xml:space="preserve"> </w:t>
      </w:r>
      <w:r>
        <w:t>为真的样本参与</w:t>
      </w:r>
      <w:r>
        <w:t xml:space="preserve"> LVLM </w:t>
      </w:r>
      <w:r>
        <w:t>辅助损失，从而避免少量弱标签过度主导主任务。</w:t>
      </w:r>
    </w:p>
    <w:p w14:paraId="5B5259AA" w14:textId="77777777" w:rsidR="00D324BB" w:rsidRDefault="00000000">
      <w:pPr>
        <w:pStyle w:val="21"/>
        <w:ind w:firstLine="560"/>
      </w:pPr>
      <w:r>
        <w:t>轻量化接入</w:t>
      </w:r>
      <w:r>
        <w:t xml:space="preserve"> FSD </w:t>
      </w:r>
      <w:r>
        <w:t>时，</w:t>
      </w:r>
      <w:r>
        <w:t xml:space="preserve">LVLM </w:t>
      </w:r>
      <w:r>
        <w:t>不参与在线推理和反向传播，只把结构化标签作为辅助监督写入</w:t>
      </w:r>
      <w:r>
        <w:t xml:space="preserve"> metadata</w:t>
      </w:r>
      <w:r>
        <w:t>。训练批次读取图像后，</w:t>
      </w:r>
      <w:r>
        <w:t xml:space="preserve">FSD backbone </w:t>
      </w:r>
      <w:r>
        <w:t>输出视觉特征，一路进入原型分类损失，另一路进入轻量多标签辅助头。辅助头只增加少量线性层参数，因此不会显著增加训练资源需求，也不会改变</w:t>
      </w:r>
      <w:r>
        <w:t xml:space="preserve"> FSD </w:t>
      </w:r>
      <w:r>
        <w:t>主干的基本评估方式。</w:t>
      </w:r>
    </w:p>
    <w:p w14:paraId="0146AF1F" w14:textId="77777777" w:rsidR="00D324BB" w:rsidRDefault="00000000">
      <w:pPr>
        <w:pStyle w:val="21"/>
        <w:ind w:firstLine="560"/>
      </w:pPr>
      <w:r>
        <w:t>这种接入方式的好处是边界清晰：</w:t>
      </w:r>
      <w:proofErr w:type="gramStart"/>
      <w:r>
        <w:t>主任务</w:t>
      </w:r>
      <w:proofErr w:type="gramEnd"/>
      <w:r>
        <w:t>仍然由</w:t>
      </w:r>
      <w:r>
        <w:t xml:space="preserve"> Accuracy/AP </w:t>
      </w:r>
      <w:r>
        <w:t>评价，</w:t>
      </w:r>
      <w:r>
        <w:t xml:space="preserve">LVLM </w:t>
      </w:r>
      <w:r>
        <w:t>只负责提供局部异常语义监督；如果</w:t>
      </w:r>
      <w:r>
        <w:t xml:space="preserve"> LVLM </w:t>
      </w:r>
      <w:r>
        <w:t>标签不足或质量不高，最坏情况也主要影响辅助头</w:t>
      </w:r>
      <w:r>
        <w:t xml:space="preserve"> F1</w:t>
      </w:r>
      <w:r>
        <w:t>，而不会把整套系统变成难以解释的大模型联合训练。本文第二阶段结果正体现了这种边界：</w:t>
      </w:r>
      <w:proofErr w:type="gramStart"/>
      <w:r>
        <w:t>主任务</w:t>
      </w:r>
      <w:proofErr w:type="gramEnd"/>
      <w:r>
        <w:t>指标保持稳定，辅助头已经能输出</w:t>
      </w:r>
      <w:r>
        <w:t xml:space="preserve"> F1</w:t>
      </w:r>
      <w:r>
        <w:t>，但距离成熟语义监督仍有明显空间。</w:t>
      </w:r>
    </w:p>
    <w:p w14:paraId="0FB8DC01" w14:textId="77777777" w:rsidR="00D324BB" w:rsidRDefault="00000000">
      <w:pPr>
        <w:pStyle w:val="21"/>
        <w:ind w:firstLine="560"/>
      </w:pPr>
      <w:r>
        <w:t>第二阶段服务器作业</w:t>
      </w:r>
      <w:r>
        <w:t xml:space="preserve"> 17862387 </w:t>
      </w:r>
      <w:r>
        <w:t>完成</w:t>
      </w:r>
      <w:r>
        <w:t xml:space="preserve"> 10000 step </w:t>
      </w:r>
      <w:r>
        <w:t>训练，并保存</w:t>
      </w:r>
      <w:r>
        <w:t xml:space="preserve"> 5000 step </w:t>
      </w:r>
      <w:r>
        <w:t>与</w:t>
      </w:r>
      <w:r>
        <w:t xml:space="preserve"> 10000 step </w:t>
      </w:r>
      <w:r>
        <w:t>两个</w:t>
      </w:r>
      <w:r>
        <w:t xml:space="preserve"> checkpoint</w:t>
      </w:r>
      <w:r>
        <w:t>。日志显示</w:t>
      </w:r>
      <w:r>
        <w:t xml:space="preserve"> </w:t>
      </w:r>
      <w:proofErr w:type="spellStart"/>
      <w:r>
        <w:t>max_valid_lvlm_samples</w:t>
      </w:r>
      <w:proofErr w:type="spellEnd"/>
      <w:r>
        <w:t xml:space="preserve"> </w:t>
      </w:r>
      <w:r>
        <w:t>为</w:t>
      </w:r>
      <w:r>
        <w:t xml:space="preserve"> 6</w:t>
      </w:r>
      <w:r>
        <w:t>，</w:t>
      </w:r>
      <w:proofErr w:type="spellStart"/>
      <w:r>
        <w:t>steps_with_valid_lvlm</w:t>
      </w:r>
      <w:proofErr w:type="spellEnd"/>
      <w:r>
        <w:t xml:space="preserve"> </w:t>
      </w:r>
      <w:r>
        <w:t>为</w:t>
      </w:r>
      <w:r>
        <w:t xml:space="preserve"> 6094</w:t>
      </w:r>
      <w:r>
        <w:t>，</w:t>
      </w:r>
      <w:proofErr w:type="spellStart"/>
      <w:r>
        <w:t>avg_valid_lvlm_samples_per_step</w:t>
      </w:r>
      <w:proofErr w:type="spellEnd"/>
      <w:r>
        <w:t xml:space="preserve"> </w:t>
      </w:r>
      <w:r>
        <w:t>为</w:t>
      </w:r>
      <w:r>
        <w:t xml:space="preserve"> 1.6343</w:t>
      </w:r>
      <w:r>
        <w:t>，说明</w:t>
      </w:r>
      <w:r>
        <w:t xml:space="preserve"> LVLM </w:t>
      </w:r>
      <w:r>
        <w:t>标签在大量训练步骤中真实参与计算。最终</w:t>
      </w:r>
      <w:r>
        <w:t xml:space="preserve"> ADM</w:t>
      </w:r>
      <w:r>
        <w:t>、</w:t>
      </w:r>
      <w:r>
        <w:lastRenderedPageBreak/>
        <w:t>SD</w:t>
      </w:r>
      <w:r>
        <w:t>、</w:t>
      </w:r>
      <w:r>
        <w:t xml:space="preserve">Midjourney </w:t>
      </w:r>
      <w:r>
        <w:t>的</w:t>
      </w:r>
      <w:r>
        <w:t xml:space="preserve"> Accuracy/AP </w:t>
      </w:r>
      <w:r>
        <w:t>分别为</w:t>
      </w:r>
      <w:r>
        <w:t xml:space="preserve"> 95.22%/97.45%</w:t>
      </w:r>
      <w:r>
        <w:t>、</w:t>
      </w:r>
      <w:r>
        <w:t>95.33%/97.72%</w:t>
      </w:r>
      <w:r>
        <w:t>、</w:t>
      </w:r>
      <w:r>
        <w:t>86.97%/90.38%</w:t>
      </w:r>
      <w:r>
        <w:t>，</w:t>
      </w:r>
      <w:r>
        <w:t xml:space="preserve">ADM </w:t>
      </w:r>
      <w:r>
        <w:t>上输出</w:t>
      </w:r>
      <w:r>
        <w:t xml:space="preserve"> LVLM F1=0.1778</w:t>
      </w:r>
      <w:r>
        <w:t>。本文据此将第二阶段界定为</w:t>
      </w:r>
      <w:r>
        <w:t>“</w:t>
      </w:r>
      <w:r>
        <w:t>语义监督进入训练流程的最小量化验证</w:t>
      </w:r>
      <w:r>
        <w:t>”</w:t>
      </w:r>
      <w:r>
        <w:t>，而不是已经完成成熟语义联合检测器。</w:t>
      </w:r>
    </w:p>
    <w:p w14:paraId="41DCDE7E" w14:textId="77777777" w:rsidR="00000000" w:rsidRDefault="006D374C" w:rsidP="00990584">
      <w:pPr>
        <w:jc w:val="center"/>
      </w:pPr>
      <w:r>
        <w:rPr>
          <w:noProof/>
        </w:rPr>
        <w:pict w14:anchorId="4730AF0E">
          <v:shape id="Picture 8" o:spid="_x0000_i1029" type="#_x0000_t75" style="width:480.25pt;height:70.65pt;visibility:visible;mso-wrap-style:square">
            <v:imagedata r:id="rId13" o:title=""/>
          </v:shape>
        </w:pict>
      </w:r>
    </w:p>
    <w:p w14:paraId="51505BBB" w14:textId="77777777" w:rsidR="00000000" w:rsidRDefault="00000000">
      <w:pPr>
        <w:pStyle w:val="a3"/>
        <w:rPr>
          <w:sz w:val="20"/>
        </w:rPr>
      </w:pPr>
      <w:r>
        <w:rPr>
          <w:sz w:val="20"/>
        </w:rPr>
        <w:t>表</w:t>
      </w:r>
      <w:r>
        <w:rPr>
          <w:sz w:val="20"/>
        </w:rPr>
        <w:t xml:space="preserve">5-4 </w:t>
      </w:r>
      <w:r>
        <w:rPr>
          <w:sz w:val="20"/>
        </w:rPr>
        <w:t>两阶段联合训练结果对比</w:t>
      </w:r>
    </w:p>
    <w:p w14:paraId="12DBEFE6" w14:textId="77777777" w:rsidR="00000000" w:rsidRPr="00B36E29" w:rsidRDefault="00000000" w:rsidP="00B36E29"/>
    <w:p w14:paraId="1A8F11AA" w14:textId="77777777" w:rsidR="00000000" w:rsidRDefault="006D374C">
      <w:pPr>
        <w:jc w:val="center"/>
      </w:pPr>
      <w:r>
        <w:rPr>
          <w:noProof/>
        </w:rPr>
        <w:pict w14:anchorId="31B880E8">
          <v:shape id="Picture 9" o:spid="_x0000_i1030" type="#_x0000_t75" style="width:382.4pt;height:155.55pt;visibility:visible;mso-wrap-style:square">
            <v:imagedata r:id="rId14" o:title=""/>
          </v:shape>
        </w:pict>
      </w:r>
    </w:p>
    <w:p w14:paraId="7DA568B1" w14:textId="3EA68E05" w:rsidR="00000000" w:rsidRDefault="00000000">
      <w:pPr>
        <w:pStyle w:val="a3"/>
      </w:pPr>
      <w:r>
        <w:rPr>
          <w:sz w:val="20"/>
        </w:rPr>
        <w:t>图</w:t>
      </w:r>
      <w:r>
        <w:rPr>
          <w:sz w:val="20"/>
        </w:rPr>
        <w:t>5-</w:t>
      </w:r>
      <w:r w:rsidR="008968F4">
        <w:rPr>
          <w:rFonts w:hint="eastAsia"/>
          <w:sz w:val="20"/>
        </w:rPr>
        <w:t>6</w:t>
      </w:r>
      <w:r>
        <w:rPr>
          <w:sz w:val="20"/>
        </w:rPr>
        <w:t xml:space="preserve"> </w:t>
      </w:r>
      <w:r>
        <w:rPr>
          <w:sz w:val="20"/>
        </w:rPr>
        <w:t>两阶段联合训练闭集指标对比</w:t>
      </w:r>
    </w:p>
    <w:p w14:paraId="4DAE4882" w14:textId="77777777" w:rsidR="00000000" w:rsidRPr="00B74EF7" w:rsidRDefault="00000000" w:rsidP="00840D2E">
      <w:pPr>
        <w:pStyle w:val="20"/>
        <w:ind w:leftChars="-3" w:left="0" w:hangingChars="3" w:hanging="8"/>
        <w:rPr>
          <w:sz w:val="32"/>
          <w:szCs w:val="32"/>
        </w:rPr>
      </w:pPr>
      <w:bookmarkStart w:id="52" w:name="_Toc229406713"/>
      <w:r w:rsidRPr="00B74EF7">
        <w:rPr>
          <w:sz w:val="28"/>
          <w:szCs w:val="32"/>
        </w:rPr>
        <w:t>总体讨论与局限性分析</w:t>
      </w:r>
      <w:bookmarkEnd w:id="52"/>
    </w:p>
    <w:p w14:paraId="322086F5" w14:textId="77777777" w:rsidR="00000000" w:rsidRDefault="00000000">
      <w:pPr>
        <w:pStyle w:val="21"/>
        <w:ind w:firstLine="560"/>
      </w:pPr>
      <w:r>
        <w:t>综合以上各个模型的基线比较可以得出不同的方法有不同的能力边界，</w:t>
      </w:r>
      <w:r>
        <w:t>FSD</w:t>
      </w:r>
      <w:r>
        <w:t>更适合于支撑未知生成器的泛化研究，</w:t>
      </w:r>
      <w:r>
        <w:t>Stay-Positive</w:t>
      </w:r>
      <w:r>
        <w:t>在固定的真假对照任务中具有更强的判别能力，</w:t>
      </w:r>
      <w:r>
        <w:t>LVLM</w:t>
      </w:r>
      <w:r>
        <w:t>则可以给复杂的样本提供语义分析以及轻量级的辅助监督。</w:t>
      </w:r>
      <w:r>
        <w:t>ADM</w:t>
      </w:r>
      <w:r>
        <w:t>困难场景分析结果表明，模型失败不是由于整体性能不好造成的，也会因为阈值漂移、分数分布重叠、局部异常证据使用不足等原因而失败。两阶段联合验证表明，三种方法的信息已经可以形</w:t>
      </w:r>
      <w:r>
        <w:lastRenderedPageBreak/>
        <w:t>成一个初步的闭环。</w:t>
      </w:r>
    </w:p>
    <w:p w14:paraId="24E635C7" w14:textId="77777777" w:rsidR="00000000" w:rsidRDefault="00000000">
      <w:pPr>
        <w:pStyle w:val="21"/>
        <w:ind w:firstLine="560"/>
      </w:pPr>
      <w:r>
        <w:t>因此本文的价值并不在于证明某个模型比其他的模型更好，而在于把三个层次的证据整合到同一个研究过程中，即指标层面说明模型的表现、分布和冲突层面解释失败的原因、联合验证层面检验改进的方向是否可行。这样一种写法更加符合目前实验完成情况，也更能回应导师意见中提出的</w:t>
      </w:r>
      <w:r>
        <w:t>“</w:t>
      </w:r>
      <w:r>
        <w:t>多模型基线比较、</w:t>
      </w:r>
      <w:r>
        <w:t xml:space="preserve">ADM </w:t>
      </w:r>
      <w:r>
        <w:t>难点场景分析、两阶段联合验证</w:t>
      </w:r>
      <w:r>
        <w:t>”</w:t>
      </w:r>
      <w:r>
        <w:t>三条主线。</w:t>
      </w:r>
    </w:p>
    <w:p w14:paraId="2EA9E5CA" w14:textId="77777777" w:rsidR="00000000" w:rsidRDefault="00000000">
      <w:pPr>
        <w:pStyle w:val="21"/>
        <w:ind w:firstLine="560"/>
      </w:pPr>
      <w:r>
        <w:t>本文还存在着不足。不同方法的原始测试协议不完全相同，所以结果比较主要用以说明方法定位和能力边界，而不是绝对排名。其次，</w:t>
      </w:r>
      <w:r>
        <w:t>ADM</w:t>
      </w:r>
      <w:r>
        <w:t>分析虽然有代表性，但是只对一个生成器进行分析，之后需要拓展到更多的生成器上。第二阶段</w:t>
      </w:r>
      <w:r>
        <w:t>LVLM</w:t>
      </w:r>
      <w:r>
        <w:t>标签量较少，</w:t>
      </w:r>
      <w:r>
        <w:t>LVLM F1=0.1778</w:t>
      </w:r>
      <w:r>
        <w:t>，说明语义辅助头还处在初步学习的阶段，不能把</w:t>
      </w:r>
      <w:r>
        <w:t>LVLM</w:t>
      </w:r>
      <w:r>
        <w:t>解释成一个成熟的视觉语义联合检测器。</w:t>
      </w:r>
    </w:p>
    <w:p w14:paraId="46E14FB2" w14:textId="77777777" w:rsidR="00D324BB" w:rsidRDefault="00000000">
      <w:pPr>
        <w:pStyle w:val="21"/>
        <w:ind w:firstLine="560"/>
      </w:pPr>
      <w:r>
        <w:t>从实验工作量看，本文实际完成的内容包括：</w:t>
      </w:r>
      <w:r>
        <w:t xml:space="preserve">FSD </w:t>
      </w:r>
      <w:r>
        <w:t>六类生成器基线评估、</w:t>
      </w:r>
      <w:r>
        <w:t xml:space="preserve">Stay-Positive </w:t>
      </w:r>
      <w:r>
        <w:t>两类正式对照评估、</w:t>
      </w:r>
      <w:r>
        <w:t xml:space="preserve">Stay-Positive ADM </w:t>
      </w:r>
      <w:r>
        <w:t>扩展打分与阈值校准、</w:t>
      </w:r>
      <w:r>
        <w:t xml:space="preserve">ADM </w:t>
      </w:r>
      <w:r>
        <w:t>冲突样本统计、三轮</w:t>
      </w:r>
      <w:r>
        <w:t xml:space="preserve"> ADM </w:t>
      </w:r>
      <w:r>
        <w:t>真实案例观察、</w:t>
      </w:r>
      <w:r>
        <w:t xml:space="preserve">FSD ADM </w:t>
      </w:r>
      <w:r>
        <w:t>两轮微调、第一阶段</w:t>
      </w:r>
      <w:r>
        <w:t xml:space="preserve"> FSD+SP </w:t>
      </w:r>
      <w:r>
        <w:t>联合训练、第二阶段</w:t>
      </w:r>
      <w:r>
        <w:t xml:space="preserve"> FSD+LVLM </w:t>
      </w:r>
      <w:r>
        <w:t>最小量化联合训练。上述内容共同构成了从公开模型复现到困难样本解释、再到联合训练验证的完整链路。</w:t>
      </w:r>
    </w:p>
    <w:p w14:paraId="4CBB4D49" w14:textId="77777777" w:rsidR="00D324BB" w:rsidRDefault="00000000">
      <w:pPr>
        <w:pStyle w:val="21"/>
        <w:ind w:firstLine="560"/>
      </w:pPr>
      <w:r>
        <w:t>因此，本文最终不把贡献写成单一模型性能提升，而是写成实验链路和问题分析的闭环：第一，用基线实验说明不同方法的能力边界；第二，用</w:t>
      </w:r>
      <w:r>
        <w:t xml:space="preserve"> ADM </w:t>
      </w:r>
      <w:r>
        <w:t>校准和冲突案例解释为什么指标会失效；第三，用两阶段联合训</w:t>
      </w:r>
      <w:r>
        <w:lastRenderedPageBreak/>
        <w:t>练证明</w:t>
      </w:r>
      <w:r>
        <w:t xml:space="preserve"> SP </w:t>
      </w:r>
      <w:r>
        <w:t>分数和</w:t>
      </w:r>
      <w:r>
        <w:t xml:space="preserve"> LVLM </w:t>
      </w:r>
      <w:r>
        <w:t>标签能够被组织进</w:t>
      </w:r>
      <w:r>
        <w:t xml:space="preserve"> FSD </w:t>
      </w:r>
      <w:r>
        <w:t>主干训练流程；第四，明确指出当前</w:t>
      </w:r>
      <w:r>
        <w:t xml:space="preserve"> SP </w:t>
      </w:r>
      <w:r>
        <w:t>监督有效样本不足、</w:t>
      </w:r>
      <w:r>
        <w:t xml:space="preserve">LVLM </w:t>
      </w:r>
      <w:r>
        <w:t>标签规模偏小等限制，为后续改进留下清晰方向。</w:t>
      </w:r>
    </w:p>
    <w:p w14:paraId="4890B965" w14:textId="77777777" w:rsidR="00000000" w:rsidRPr="00B74EF7" w:rsidRDefault="00000000" w:rsidP="00840D2E">
      <w:pPr>
        <w:pStyle w:val="20"/>
        <w:ind w:leftChars="-3" w:left="0" w:hangingChars="3" w:hanging="8"/>
        <w:rPr>
          <w:sz w:val="32"/>
          <w:szCs w:val="32"/>
        </w:rPr>
      </w:pPr>
      <w:bookmarkStart w:id="53" w:name="_Toc229406714"/>
      <w:r w:rsidRPr="00B74EF7">
        <w:rPr>
          <w:sz w:val="28"/>
          <w:szCs w:val="32"/>
        </w:rPr>
        <w:t>本章小结</w:t>
      </w:r>
      <w:bookmarkEnd w:id="53"/>
    </w:p>
    <w:p w14:paraId="7325234B" w14:textId="77777777" w:rsidR="00000000" w:rsidRDefault="00000000">
      <w:pPr>
        <w:pStyle w:val="21"/>
        <w:ind w:firstLine="560"/>
      </w:pPr>
      <w:r>
        <w:t>本章从三条主线出发对实验结果进行总结，分别是多模型基线比较得出</w:t>
      </w:r>
      <w:r>
        <w:t>FSD</w:t>
      </w:r>
      <w:r>
        <w:t>和</w:t>
      </w:r>
      <w:r>
        <w:t>Stay-Positive</w:t>
      </w:r>
      <w:r>
        <w:t>的任务差异，</w:t>
      </w:r>
      <w:r>
        <w:t>ADM</w:t>
      </w:r>
      <w:r>
        <w:t>困难场景分析发现阈值漂移、</w:t>
      </w:r>
      <w:proofErr w:type="gramStart"/>
      <w:r>
        <w:t>样本级冲突</w:t>
      </w:r>
      <w:proofErr w:type="gramEnd"/>
      <w:r>
        <w:t>，训练探索与联合验证证明强基线初始化有效，</w:t>
      </w:r>
      <w:r>
        <w:t>LVLM</w:t>
      </w:r>
      <w:r>
        <w:t>语义监督加入到训练流程中可行。</w:t>
      </w:r>
    </w:p>
    <w:p w14:paraId="72C7D8A6" w14:textId="77777777" w:rsidR="00000000" w:rsidRDefault="00000000">
      <w:r>
        <w:br/>
      </w:r>
    </w:p>
    <w:p w14:paraId="77CF416D" w14:textId="77777777" w:rsidR="00000000" w:rsidRDefault="00000000" w:rsidP="00840D2E">
      <w:pPr>
        <w:pStyle w:val="10"/>
        <w:ind w:leftChars="-11" w:left="-6" w:hangingChars="9" w:hanging="25"/>
      </w:pPr>
      <w:bookmarkStart w:id="54" w:name="_Toc229406715"/>
      <w:r>
        <w:rPr>
          <w:sz w:val="28"/>
        </w:rPr>
        <w:lastRenderedPageBreak/>
        <w:t>总结与展望</w:t>
      </w:r>
      <w:bookmarkEnd w:id="54"/>
    </w:p>
    <w:p w14:paraId="650DECCE" w14:textId="77777777" w:rsidR="00000000" w:rsidRPr="00B74EF7" w:rsidRDefault="00000000" w:rsidP="00840D2E">
      <w:pPr>
        <w:pStyle w:val="20"/>
        <w:ind w:leftChars="-3" w:left="0" w:hangingChars="3" w:hanging="8"/>
        <w:rPr>
          <w:sz w:val="32"/>
          <w:szCs w:val="32"/>
        </w:rPr>
      </w:pPr>
      <w:bookmarkStart w:id="55" w:name="_Toc229406716"/>
      <w:r w:rsidRPr="00B74EF7">
        <w:rPr>
          <w:sz w:val="28"/>
          <w:szCs w:val="32"/>
        </w:rPr>
        <w:t>研究总结</w:t>
      </w:r>
      <w:bookmarkEnd w:id="55"/>
    </w:p>
    <w:p w14:paraId="62427E90" w14:textId="77777777" w:rsidR="00000000" w:rsidRDefault="00000000">
      <w:pPr>
        <w:pStyle w:val="21"/>
        <w:ind w:firstLine="560"/>
      </w:pPr>
      <w:r>
        <w:t>本文针对</w:t>
      </w:r>
      <w:r>
        <w:t xml:space="preserve"> AI </w:t>
      </w:r>
      <w:r>
        <w:t>伪造图像识别中泛化检测、鲁棒判别、复杂样本解释等主要问题，搭建起一个多模型协同分析框架，完成基线复现、困难场景剖析、两阶段联合检验的全过程。主要复现</w:t>
      </w:r>
      <w:r>
        <w:t>FSD</w:t>
      </w:r>
      <w:r>
        <w:t>和</w:t>
      </w:r>
      <w:proofErr w:type="spellStart"/>
      <w:r>
        <w:t>StayPositive</w:t>
      </w:r>
      <w:proofErr w:type="spellEnd"/>
      <w:r>
        <w:t>的结果，在</w:t>
      </w:r>
      <w:r>
        <w:t>ADM</w:t>
      </w:r>
      <w:r>
        <w:t>场景下分析阈值漂移、</w:t>
      </w:r>
      <w:proofErr w:type="gramStart"/>
      <w:r>
        <w:t>样本级冲突</w:t>
      </w:r>
      <w:proofErr w:type="gramEnd"/>
      <w:r>
        <w:t>等情况，产生</w:t>
      </w:r>
      <w:r>
        <w:t>LVLM</w:t>
      </w:r>
      <w:r>
        <w:t>结构化的语义标签，并且做</w:t>
      </w:r>
      <w:r>
        <w:t>FSD</w:t>
      </w:r>
      <w:r>
        <w:t>和</w:t>
      </w:r>
      <w:r>
        <w:t>LVLM</w:t>
      </w:r>
      <w:r>
        <w:t>的联合验证。</w:t>
      </w:r>
    </w:p>
    <w:p w14:paraId="2BFE5173" w14:textId="77777777" w:rsidR="00000000" w:rsidRDefault="00000000">
      <w:pPr>
        <w:pStyle w:val="21"/>
        <w:ind w:firstLine="560"/>
      </w:pPr>
      <w:r>
        <w:t>主要结论有三点。第一，</w:t>
      </w:r>
      <w:r>
        <w:t>FSD</w:t>
      </w:r>
      <w:r>
        <w:t>对于跨生成器检测来说具有研究的主干价值，但是不同类型的生成器性能有明显差别。第二，</w:t>
      </w:r>
      <w:r>
        <w:t xml:space="preserve">Stay-Positive </w:t>
      </w:r>
      <w:r>
        <w:t>在固定真假对照任务中表现较好，但是</w:t>
      </w:r>
      <w:r>
        <w:t xml:space="preserve"> ADM </w:t>
      </w:r>
      <w:r>
        <w:t>上存在明显的阈值漂移，在经过校准之后性能得到了很大的提高。第三，</w:t>
      </w:r>
      <w:r>
        <w:t>LVLM</w:t>
      </w:r>
      <w:r>
        <w:t>结构化的标签已经可以作为轻量的辅助监督进入到训练流程中，得到</w:t>
      </w:r>
      <w:r>
        <w:t>LVLM F1</w:t>
      </w:r>
      <w:r>
        <w:t>，但是目前还不足以证明它对</w:t>
      </w:r>
      <w:proofErr w:type="gramStart"/>
      <w:r>
        <w:t>主任务</w:t>
      </w:r>
      <w:proofErr w:type="gramEnd"/>
      <w:r>
        <w:t>性能有显著的提高。</w:t>
      </w:r>
    </w:p>
    <w:p w14:paraId="56877B46" w14:textId="77777777" w:rsidR="00000000" w:rsidRDefault="00000000">
      <w:pPr>
        <w:pStyle w:val="21"/>
        <w:ind w:firstLine="560"/>
      </w:pPr>
      <w:r>
        <w:t>从论文完成度上看，本文已经不再只是复现三篇已有工作公开的数据了，而是从复现出发，在此基础上又进行了困难场景的分析以及两阶段联合验证。尤其在第二阶段训练结果中可以发现</w:t>
      </w:r>
      <w:r>
        <w:t>LVLM</w:t>
      </w:r>
      <w:r>
        <w:t>的语义标签已经参与到训练计算图当中，可以得到可量化的输出。尽管这个结果还只是最小的验证，但是已经可以支持本文提出的多模型协同分析框架是可行的结论。</w:t>
      </w:r>
    </w:p>
    <w:p w14:paraId="269105BF" w14:textId="77777777" w:rsidR="00000000" w:rsidRDefault="00000000">
      <w:pPr>
        <w:pStyle w:val="21"/>
        <w:ind w:firstLine="560"/>
      </w:pPr>
      <w:r>
        <w:t>本文的不足也比较明显，不同的方法协议还没有完全统一，</w:t>
      </w:r>
      <w:r>
        <w:t>ADM</w:t>
      </w:r>
      <w:r>
        <w:t>分析还需要扩展到更多的生成器上，</w:t>
      </w:r>
      <w:r>
        <w:t>LVLM</w:t>
      </w:r>
      <w:r>
        <w:t>标签的数量和质量还比较小，联合训练的损失权重以及采样策略也需要改进。因此本文更适合</w:t>
      </w:r>
      <w:proofErr w:type="gramStart"/>
      <w:r>
        <w:t>做为</w:t>
      </w:r>
      <w:proofErr w:type="gramEnd"/>
      <w:r>
        <w:t>一个真实、</w:t>
      </w:r>
      <w:r>
        <w:lastRenderedPageBreak/>
        <w:t>可复核、边界清晰的阶段性研究，而不能是最终的工程化系统。</w:t>
      </w:r>
    </w:p>
    <w:p w14:paraId="249637A5" w14:textId="77777777" w:rsidR="00000000" w:rsidRDefault="00000000">
      <w:pPr>
        <w:pStyle w:val="21"/>
        <w:ind w:firstLine="560"/>
      </w:pPr>
      <w:r>
        <w:t>本文中所用的图表、</w:t>
      </w:r>
      <w:proofErr w:type="gramStart"/>
      <w:r>
        <w:t>样本级分析</w:t>
      </w:r>
      <w:proofErr w:type="gramEnd"/>
      <w:r>
        <w:t>只是辅助研究判断，并不能代替更大的统计检验。后续如果要提高结论的强度，就需要在更多的生成器类别、更多的随机种子、更多的</w:t>
      </w:r>
      <w:r>
        <w:t>LVLM</w:t>
      </w:r>
      <w:r>
        <w:t>标签和更多的损失权重配置下做消融实验。只有当</w:t>
      </w:r>
      <w:proofErr w:type="gramStart"/>
      <w:r>
        <w:t>主任务</w:t>
      </w:r>
      <w:proofErr w:type="gramEnd"/>
      <w:r>
        <w:t>指标、语义辅助指标均有所提升的时候，才可认为视觉语义联合训练对性能有实际的提升作用。</w:t>
      </w:r>
    </w:p>
    <w:p w14:paraId="31E184D1" w14:textId="77777777" w:rsidR="00000000" w:rsidRPr="00B74EF7" w:rsidRDefault="00000000" w:rsidP="00840D2E">
      <w:pPr>
        <w:pStyle w:val="20"/>
        <w:ind w:leftChars="-3" w:left="0" w:hangingChars="3" w:hanging="8"/>
        <w:rPr>
          <w:sz w:val="32"/>
          <w:szCs w:val="32"/>
        </w:rPr>
      </w:pPr>
      <w:bookmarkStart w:id="56" w:name="_Toc229406717"/>
      <w:r w:rsidRPr="00B74EF7">
        <w:rPr>
          <w:sz w:val="28"/>
          <w:szCs w:val="32"/>
        </w:rPr>
        <w:t>后续工作展望</w:t>
      </w:r>
      <w:bookmarkEnd w:id="56"/>
    </w:p>
    <w:p w14:paraId="33B11188" w14:textId="77777777" w:rsidR="00000000" w:rsidRDefault="00000000">
      <w:pPr>
        <w:pStyle w:val="21"/>
        <w:ind w:firstLine="560"/>
      </w:pPr>
      <w:r>
        <w:t>后续工作可以从三个方面着手。扩大</w:t>
      </w:r>
      <w:r>
        <w:t>LVLM</w:t>
      </w:r>
      <w:r>
        <w:t>结构化标签的范围，增加新生成器、新的类别样本，使语义辅助监督不再集中在</w:t>
      </w:r>
      <w:r>
        <w:t>ADM</w:t>
      </w:r>
      <w:r>
        <w:t>少量的例子上。其次，用改进的</w:t>
      </w:r>
      <w:r>
        <w:t>Stay-Positive</w:t>
      </w:r>
      <w:r>
        <w:t>离线分数对齐方式加上阈值校准、置信度筛选来提高第一阶段的有效监督样本数量。最后补充多损失权重、不同标签规模、更多生成器类别的消融实验，看</w:t>
      </w:r>
      <w:proofErr w:type="gramStart"/>
      <w:r>
        <w:t>主任务</w:t>
      </w:r>
      <w:proofErr w:type="gramEnd"/>
      <w:r>
        <w:t xml:space="preserve"> Accuracy/AP </w:t>
      </w:r>
      <w:r>
        <w:t>和</w:t>
      </w:r>
      <w:r>
        <w:t xml:space="preserve"> LVLM F1 </w:t>
      </w:r>
      <w:r>
        <w:t>是否可以同时得到改善。</w:t>
      </w:r>
    </w:p>
    <w:p w14:paraId="2AFA4C73" w14:textId="77777777" w:rsidR="00000000" w:rsidRDefault="00000000">
      <w:pPr>
        <w:pStyle w:val="21"/>
        <w:ind w:firstLine="560"/>
      </w:pPr>
      <w:r>
        <w:t>从应用角度来说，可以将</w:t>
      </w:r>
      <w:proofErr w:type="gramStart"/>
      <w:r>
        <w:t>样本级冲突</w:t>
      </w:r>
      <w:proofErr w:type="gramEnd"/>
      <w:r>
        <w:t>分析同人工审核流程结合起来，让检测系统不但能给出真假判断，还能给出局部异常、语义不一致以及模型分歧来源这些解释信息。这对新闻核验、平台治理、数字取证等场景有现实意义。</w:t>
      </w:r>
    </w:p>
    <w:p w14:paraId="5F539A89" w14:textId="77777777" w:rsidR="00000000" w:rsidRDefault="00000000">
      <w:r>
        <w:br/>
      </w:r>
    </w:p>
    <w:p w14:paraId="255C73E8" w14:textId="77777777" w:rsidR="00000000" w:rsidRDefault="00000000" w:rsidP="00840D2E">
      <w:pPr>
        <w:pStyle w:val="10"/>
        <w:numPr>
          <w:ilvl w:val="0"/>
          <w:numId w:val="0"/>
        </w:numPr>
        <w:ind w:left="-1"/>
        <w:jc w:val="center"/>
      </w:pPr>
      <w:bookmarkStart w:id="57" w:name="_Toc229406718"/>
      <w:r>
        <w:rPr>
          <w:sz w:val="28"/>
        </w:rPr>
        <w:lastRenderedPageBreak/>
        <w:t>参考文献</w:t>
      </w:r>
      <w:bookmarkEnd w:id="57"/>
    </w:p>
    <w:p w14:paraId="66D7419A" w14:textId="77777777" w:rsidR="00000000" w:rsidRDefault="00000000">
      <w:pPr>
        <w:pStyle w:val="21"/>
        <w:ind w:firstLine="560"/>
      </w:pPr>
      <w:r>
        <w:t xml:space="preserve">[1] Wu S, Liu J, Li J, et al. Few-Shot Learner Generalizes Across AI-Generated Image </w:t>
      </w:r>
      <w:proofErr w:type="gramStart"/>
      <w:r>
        <w:t>Detection[</w:t>
      </w:r>
      <w:proofErr w:type="gramEnd"/>
      <w:r>
        <w:t>EB/OL]. arXiv:2501.08763, 2025.</w:t>
      </w:r>
    </w:p>
    <w:p w14:paraId="6AFCA53B" w14:textId="77777777" w:rsidR="00000000" w:rsidRDefault="00000000">
      <w:pPr>
        <w:pStyle w:val="21"/>
        <w:ind w:firstLine="560"/>
      </w:pPr>
      <w:r>
        <w:t xml:space="preserve">[2] Rajan A S, Lee Y J. Stay-Positive: A Case for Ignoring Real Image Features in Fake Image </w:t>
      </w:r>
      <w:proofErr w:type="gramStart"/>
      <w:r>
        <w:t>Detection[</w:t>
      </w:r>
      <w:proofErr w:type="gramEnd"/>
      <w:r>
        <w:t>EB/OL]. arXiv:2502.07778, 2025.</w:t>
      </w:r>
    </w:p>
    <w:p w14:paraId="795BC509" w14:textId="77777777" w:rsidR="00000000" w:rsidRDefault="00000000">
      <w:pPr>
        <w:pStyle w:val="21"/>
        <w:ind w:firstLine="560"/>
      </w:pPr>
      <w:r>
        <w:t xml:space="preserve">[3] Zhu M, Chen H, Yan Q, et al. </w:t>
      </w:r>
      <w:proofErr w:type="spellStart"/>
      <w:r>
        <w:t>GenImage</w:t>
      </w:r>
      <w:proofErr w:type="spellEnd"/>
      <w:r>
        <w:t xml:space="preserve">: A Million-Scale Benchmark for Detecting AI-Generated </w:t>
      </w:r>
      <w:proofErr w:type="gramStart"/>
      <w:r>
        <w:t>Image[</w:t>
      </w:r>
      <w:proofErr w:type="gramEnd"/>
      <w:r>
        <w:t>EB/OL]. arXiv:2306.08571, 2023.</w:t>
      </w:r>
    </w:p>
    <w:p w14:paraId="50A2ED2B" w14:textId="77777777" w:rsidR="00000000" w:rsidRDefault="00000000">
      <w:pPr>
        <w:pStyle w:val="21"/>
        <w:ind w:firstLine="560"/>
      </w:pPr>
      <w:r>
        <w:t>[4] Wang S Y, Wang O, Zhang R, et al. CNN-Generated Images Are Surprisingly Easy to Spot... for Now[C]. CVPR, 2020.</w:t>
      </w:r>
    </w:p>
    <w:p w14:paraId="1571710D" w14:textId="77777777" w:rsidR="00000000" w:rsidRDefault="00000000">
      <w:pPr>
        <w:pStyle w:val="21"/>
        <w:ind w:firstLine="560"/>
      </w:pPr>
      <w:r>
        <w:t xml:space="preserve">[5] Wu H, Zhou J, Zhang S. Generalizable Synthetic Image Detection via Language-guided Contrastive </w:t>
      </w:r>
      <w:proofErr w:type="gramStart"/>
      <w:r>
        <w:t>Learning[</w:t>
      </w:r>
      <w:proofErr w:type="gramEnd"/>
      <w:r>
        <w:t>EB/OL]. arXiv:2305.13800, 2023.</w:t>
      </w:r>
    </w:p>
    <w:p w14:paraId="3C0ABED0" w14:textId="77777777" w:rsidR="00000000" w:rsidRDefault="00000000">
      <w:pPr>
        <w:pStyle w:val="21"/>
        <w:ind w:firstLine="560"/>
      </w:pPr>
      <w:r>
        <w:t xml:space="preserve">[6] Zhu M, Chen H, Huang M, et al. </w:t>
      </w:r>
      <w:proofErr w:type="spellStart"/>
      <w:r>
        <w:t>GenDet</w:t>
      </w:r>
      <w:proofErr w:type="spellEnd"/>
      <w:r>
        <w:t xml:space="preserve">: Towards Good Generalizations for AI-Generated Image </w:t>
      </w:r>
      <w:proofErr w:type="gramStart"/>
      <w:r>
        <w:t>Detection[</w:t>
      </w:r>
      <w:proofErr w:type="gramEnd"/>
      <w:r>
        <w:t>EB/OL]. arXiv:2312.08880, 2023.</w:t>
      </w:r>
    </w:p>
    <w:p w14:paraId="03470928" w14:textId="77777777" w:rsidR="00000000" w:rsidRDefault="00000000">
      <w:pPr>
        <w:pStyle w:val="21"/>
        <w:ind w:firstLine="560"/>
      </w:pPr>
      <w:r>
        <w:t xml:space="preserve">[7] Goodfellow I, Pouget-Abadie J, Mirza M, et al. Generative Adversarial Nets[C]. </w:t>
      </w:r>
      <w:proofErr w:type="spellStart"/>
      <w:r>
        <w:t>NeurIPS</w:t>
      </w:r>
      <w:proofErr w:type="spellEnd"/>
      <w:r>
        <w:t>, 2014.</w:t>
      </w:r>
    </w:p>
    <w:p w14:paraId="573703F8" w14:textId="77777777" w:rsidR="00000000" w:rsidRDefault="00000000">
      <w:pPr>
        <w:pStyle w:val="21"/>
        <w:ind w:firstLine="560"/>
      </w:pPr>
      <w:r w:rsidRPr="001B2E79">
        <w:t xml:space="preserve">[8] Nataraj L, Mohammed T M, Manjunath B S, et al. Detecting GAN generated Fake Images using Co-occurrence Matrices[J]. Electronic Imaging, 2019, 31(5): 532-1-532-7. </w:t>
      </w:r>
      <w:proofErr w:type="gramStart"/>
      <w:r w:rsidRPr="001B2E79">
        <w:t>DOI:10.2352/ISSN.2470-1173.2019.5.MWSF</w:t>
      </w:r>
      <w:proofErr w:type="gramEnd"/>
      <w:r w:rsidRPr="001B2E79">
        <w:t xml:space="preserve">-532. </w:t>
      </w:r>
    </w:p>
    <w:p w14:paraId="74A02306" w14:textId="77777777" w:rsidR="00000000" w:rsidRDefault="00000000">
      <w:pPr>
        <w:pStyle w:val="21"/>
        <w:ind w:firstLine="560"/>
      </w:pPr>
      <w:r>
        <w:t xml:space="preserve">[9] Rossler A, Cozzolino D, </w:t>
      </w:r>
      <w:proofErr w:type="spellStart"/>
      <w:r>
        <w:t>Verdoliva</w:t>
      </w:r>
      <w:proofErr w:type="spellEnd"/>
      <w:r>
        <w:t xml:space="preserve"> L, et al. </w:t>
      </w:r>
      <w:proofErr w:type="spellStart"/>
      <w:r>
        <w:t>FaceForensics</w:t>
      </w:r>
      <w:proofErr w:type="spellEnd"/>
      <w:r>
        <w:t>++: Learning to Detect Manipulated Facial Images[C]. ICCV, 2019.</w:t>
      </w:r>
    </w:p>
    <w:p w14:paraId="3E6C9D88" w14:textId="77777777" w:rsidR="00000000" w:rsidRDefault="00000000">
      <w:pPr>
        <w:pStyle w:val="21"/>
        <w:ind w:firstLine="560"/>
      </w:pPr>
      <w:r>
        <w:t xml:space="preserve">[10] Radford A, Kim J W, Hallacy C, et al. Learning Transferable Visual Models </w:t>
      </w:r>
      <w:proofErr w:type="gramStart"/>
      <w:r>
        <w:t>From</w:t>
      </w:r>
      <w:proofErr w:type="gramEnd"/>
      <w:r>
        <w:t xml:space="preserve"> Natural Language Supervision[C]. ICML, 2021.</w:t>
      </w:r>
    </w:p>
    <w:p w14:paraId="67E44A16" w14:textId="77777777" w:rsidR="00000000" w:rsidRDefault="00000000">
      <w:pPr>
        <w:pStyle w:val="21"/>
        <w:ind w:firstLine="560"/>
      </w:pPr>
      <w:r>
        <w:t xml:space="preserve">[11] Ho J, Jain A, </w:t>
      </w:r>
      <w:proofErr w:type="spellStart"/>
      <w:r>
        <w:t>Abbeel</w:t>
      </w:r>
      <w:proofErr w:type="spellEnd"/>
      <w:r>
        <w:t xml:space="preserve"> P. Denoising Diffusion Probabilistic Models[C]. </w:t>
      </w:r>
      <w:proofErr w:type="spellStart"/>
      <w:r>
        <w:t>NeurIPS</w:t>
      </w:r>
      <w:proofErr w:type="spellEnd"/>
      <w:r>
        <w:t>, 2020.</w:t>
      </w:r>
    </w:p>
    <w:p w14:paraId="3BFB2C79" w14:textId="77777777" w:rsidR="00000000" w:rsidRDefault="00000000">
      <w:pPr>
        <w:pStyle w:val="21"/>
        <w:ind w:firstLine="560"/>
      </w:pPr>
      <w:r>
        <w:t xml:space="preserve">[12] Song J, Meng C, Ermon S. Denoising Diffusion Implicit </w:t>
      </w:r>
      <w:proofErr w:type="gramStart"/>
      <w:r>
        <w:t>Models[</w:t>
      </w:r>
      <w:proofErr w:type="gramEnd"/>
      <w:r>
        <w:t>EB/OL]. arXiv:2010.02502, 2020.</w:t>
      </w:r>
    </w:p>
    <w:p w14:paraId="2DE5E8D0" w14:textId="77777777" w:rsidR="00000000" w:rsidRDefault="00000000">
      <w:pPr>
        <w:pStyle w:val="21"/>
        <w:ind w:firstLine="560"/>
      </w:pPr>
      <w:r>
        <w:t xml:space="preserve">[13] Rombach R, </w:t>
      </w:r>
      <w:proofErr w:type="spellStart"/>
      <w:r>
        <w:t>Blattmann</w:t>
      </w:r>
      <w:proofErr w:type="spellEnd"/>
      <w:r>
        <w:t xml:space="preserve"> A, Lorenz D, et al. High-Resolution Image Synthesis with Latent Diffusion Models[C]. CVPR, 2022.</w:t>
      </w:r>
    </w:p>
    <w:p w14:paraId="682138A5" w14:textId="77777777" w:rsidR="00000000" w:rsidRDefault="00000000">
      <w:pPr>
        <w:pStyle w:val="21"/>
        <w:ind w:firstLine="560"/>
      </w:pPr>
      <w:r>
        <w:t xml:space="preserve">[14] Liu H, Li C, Wu Q, et al. Visual Instruction </w:t>
      </w:r>
      <w:proofErr w:type="gramStart"/>
      <w:r>
        <w:t>Tuning[</w:t>
      </w:r>
      <w:proofErr w:type="gramEnd"/>
      <w:r>
        <w:t>EB/OL]. arXiv:2304.08485, 2023.</w:t>
      </w:r>
    </w:p>
    <w:p w14:paraId="5D86FDE9" w14:textId="77777777" w:rsidR="00000000" w:rsidRDefault="00000000">
      <w:pPr>
        <w:pStyle w:val="21"/>
        <w:ind w:firstLine="560"/>
      </w:pPr>
      <w:r>
        <w:t xml:space="preserve">[15] Yu P, Fei J, Gao H, et al. Unlocking the Capabilities of Large Vision-Language Models for Generalizable and Explainable Deepfake </w:t>
      </w:r>
      <w:proofErr w:type="gramStart"/>
      <w:r>
        <w:t>Detection[</w:t>
      </w:r>
      <w:proofErr w:type="gramEnd"/>
      <w:r>
        <w:t>EB/OL]. arXiv:2503.14853, 2025.</w:t>
      </w:r>
    </w:p>
    <w:p w14:paraId="1EC7CA09" w14:textId="77777777" w:rsidR="00000000" w:rsidRDefault="00000000">
      <w:pPr>
        <w:pStyle w:val="21"/>
        <w:ind w:firstLine="560"/>
      </w:pPr>
      <w:r>
        <w:t>[16] Ojha U, Li Y, Lee Y J. Towards Universal Fake Image Detectors That Generalize Across Generative Models[C]. CVPR, 2023.</w:t>
      </w:r>
    </w:p>
    <w:p w14:paraId="719E6E71" w14:textId="77777777" w:rsidR="00000000" w:rsidRDefault="00000000" w:rsidP="003C7B0F">
      <w:pPr>
        <w:pStyle w:val="10"/>
        <w:numPr>
          <w:ilvl w:val="0"/>
          <w:numId w:val="0"/>
        </w:numPr>
        <w:ind w:left="-1"/>
        <w:jc w:val="center"/>
      </w:pPr>
      <w:bookmarkStart w:id="58" w:name="_Toc229406719"/>
      <w:r>
        <w:rPr>
          <w:sz w:val="28"/>
        </w:rPr>
        <w:lastRenderedPageBreak/>
        <w:t>致谢</w:t>
      </w:r>
      <w:bookmarkEnd w:id="58"/>
    </w:p>
    <w:p w14:paraId="65FFE793" w14:textId="77777777" w:rsidR="00000000" w:rsidRDefault="00000000">
      <w:pPr>
        <w:pStyle w:val="21"/>
        <w:ind w:firstLine="560"/>
      </w:pPr>
      <w:r>
        <w:t>非常感谢指导老师在论文选题、实验推进、文本修改方面一直给予的支持，同时也感谢公开论文、开源代码、</w:t>
      </w:r>
      <w:proofErr w:type="gramStart"/>
      <w:r>
        <w:t>预训练</w:t>
      </w:r>
      <w:proofErr w:type="gramEnd"/>
      <w:r>
        <w:t>权重、公开数据为本文的研究工作提供了帮助。</w:t>
      </w:r>
    </w:p>
    <w:sectPr w:rsidR="00D60520">
      <w:headerReference w:type="default" r:id="rId15"/>
      <w:footerReference w:type="default" r:id="rId16"/>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CED2" w14:textId="77777777" w:rsidR="008224E0" w:rsidRDefault="008224E0">
      <w:r>
        <w:separator/>
      </w:r>
    </w:p>
  </w:endnote>
  <w:endnote w:type="continuationSeparator" w:id="0">
    <w:p w14:paraId="69AF1F60" w14:textId="77777777" w:rsidR="008224E0" w:rsidRDefault="0082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48A5" w14:textId="77777777" w:rsidR="00D324BB" w:rsidRDefault="00000000">
    <w:pPr>
      <w:pStyle w:val="a7"/>
      <w:jc w:val="center"/>
    </w:pPr>
    <w:r>
      <w:rPr>
        <w:rStyle w:val="aa"/>
      </w:rPr>
      <w:fldChar w:fldCharType="begin"/>
    </w:r>
    <w:r>
      <w:rPr>
        <w:rStyle w:val="aa"/>
      </w:rPr>
      <w:instrText xml:space="preserve"> PAGE </w:instrText>
    </w:r>
    <w:r>
      <w:rPr>
        <w:rStyle w:val="aa"/>
      </w:rPr>
      <w:fldChar w:fldCharType="separate"/>
    </w:r>
    <w:r>
      <w:rPr>
        <w:rStyle w:val="aa"/>
      </w:rPr>
      <w:t>5</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B3B1A" w14:textId="77777777" w:rsidR="008224E0" w:rsidRDefault="008224E0">
      <w:r>
        <w:separator/>
      </w:r>
    </w:p>
  </w:footnote>
  <w:footnote w:type="continuationSeparator" w:id="0">
    <w:p w14:paraId="71A78CFE" w14:textId="77777777" w:rsidR="008224E0" w:rsidRDefault="0082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9E4A3" w14:textId="77777777" w:rsidR="00D324BB" w:rsidRDefault="00000000">
    <w:pPr>
      <w:pStyle w:val="a8"/>
    </w:pPr>
    <w:r>
      <w:rPr>
        <w:rFonts w:hint="eastAsia"/>
      </w:rPr>
      <w:t>[</w:t>
    </w:r>
    <w:r>
      <w:rPr>
        <w:rFonts w:hint="eastAsia"/>
      </w:rPr>
      <w:t>毕业论文（设计）题目</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6933D2"/>
    <w:multiLevelType w:val="singleLevel"/>
    <w:tmpl w:val="C86933D2"/>
    <w:lvl w:ilvl="0">
      <w:start w:val="1"/>
      <w:numFmt w:val="decimal"/>
      <w:suff w:val="space"/>
      <w:lvlText w:val="%1."/>
      <w:lvlJc w:val="left"/>
    </w:lvl>
  </w:abstractNum>
  <w:abstractNum w:abstractNumId="1" w15:restartNumberingAfterBreak="0">
    <w:nsid w:val="E95CA2AF"/>
    <w:multiLevelType w:val="singleLevel"/>
    <w:tmpl w:val="E95CA2AF"/>
    <w:lvl w:ilvl="0">
      <w:start w:val="1"/>
      <w:numFmt w:val="decimal"/>
      <w:suff w:val="space"/>
      <w:lvlText w:val="%1."/>
      <w:lvlJc w:val="left"/>
    </w:lvl>
  </w:abstractNum>
  <w:abstractNum w:abstractNumId="2"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left" w:pos="1559"/>
        </w:tabs>
        <w:ind w:left="1559" w:hanging="283"/>
      </w:pPr>
      <w:rPr>
        <w:rFonts w:hint="eastAsia"/>
      </w:rPr>
    </w:lvl>
    <w:lvl w:ilvl="4">
      <w:start w:val="1"/>
      <w:numFmt w:val="decimal"/>
      <w:lvlText w:val="%5."/>
      <w:lvlJc w:val="left"/>
      <w:pPr>
        <w:tabs>
          <w:tab w:val="left" w:pos="1984"/>
        </w:tabs>
        <w:ind w:left="1984" w:hanging="425"/>
      </w:pPr>
      <w:rPr>
        <w:rFonts w:hint="eastAsia"/>
      </w:rPr>
    </w:lvl>
    <w:lvl w:ilvl="5">
      <w:start w:val="1"/>
      <w:numFmt w:val="lowerLetter"/>
      <w:lvlText w:val="%6."/>
      <w:lvlJc w:val="left"/>
      <w:pPr>
        <w:tabs>
          <w:tab w:val="left" w:pos="2409"/>
        </w:tabs>
        <w:ind w:left="2409" w:hanging="425"/>
      </w:pPr>
      <w:rPr>
        <w:rFonts w:hint="eastAsia"/>
      </w:rPr>
    </w:lvl>
    <w:lvl w:ilvl="6">
      <w:start w:val="1"/>
      <w:numFmt w:val="lowerRoman"/>
      <w:lvlText w:val="%7."/>
      <w:lvlJc w:val="left"/>
      <w:pPr>
        <w:tabs>
          <w:tab w:val="left" w:pos="2835"/>
        </w:tabs>
        <w:ind w:left="2835" w:hanging="426"/>
      </w:pPr>
      <w:rPr>
        <w:rFonts w:hint="eastAsia"/>
      </w:rPr>
    </w:lvl>
    <w:lvl w:ilvl="7">
      <w:start w:val="1"/>
      <w:numFmt w:val="lowerLetter"/>
      <w:lvlText w:val="%8."/>
      <w:lvlJc w:val="left"/>
      <w:pPr>
        <w:tabs>
          <w:tab w:val="left" w:pos="3260"/>
        </w:tabs>
        <w:ind w:left="3260" w:hanging="425"/>
      </w:pPr>
      <w:rPr>
        <w:rFonts w:hint="eastAsia"/>
      </w:rPr>
    </w:lvl>
    <w:lvl w:ilvl="8">
      <w:start w:val="1"/>
      <w:numFmt w:val="lowerRoman"/>
      <w:lvlText w:val="%9."/>
      <w:lvlJc w:val="left"/>
      <w:pPr>
        <w:tabs>
          <w:tab w:val="left" w:pos="3685"/>
        </w:tabs>
        <w:ind w:left="3685" w:hanging="425"/>
      </w:pPr>
      <w:rPr>
        <w:rFonts w:hint="eastAsia"/>
      </w:rPr>
    </w:lvl>
  </w:abstractNum>
  <w:abstractNum w:abstractNumId="3" w15:restartNumberingAfterBreak="0">
    <w:nsid w:val="37FB5FAD"/>
    <w:multiLevelType w:val="multilevel"/>
    <w:tmpl w:val="098CA3AE"/>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ascii="Times New Roman" w:hAnsi="Times New Roman" w:cs="Times New Roman" w:hint="default"/>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124615267">
    <w:abstractNumId w:val="3"/>
  </w:num>
  <w:num w:numId="2" w16cid:durableId="1999575940">
    <w:abstractNumId w:val="2"/>
  </w:num>
  <w:num w:numId="3" w16cid:durableId="1535387504">
    <w:abstractNumId w:val="1"/>
  </w:num>
  <w:num w:numId="4" w16cid:durableId="1603997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9C4DB5"/>
    <w:rsid w:val="000C119B"/>
    <w:rsid w:val="0021510E"/>
    <w:rsid w:val="00315094"/>
    <w:rsid w:val="005565E6"/>
    <w:rsid w:val="005C7F80"/>
    <w:rsid w:val="006D374C"/>
    <w:rsid w:val="007A05C5"/>
    <w:rsid w:val="008224E0"/>
    <w:rsid w:val="008654B8"/>
    <w:rsid w:val="008968F4"/>
    <w:rsid w:val="00992F2A"/>
    <w:rsid w:val="00A44DC8"/>
    <w:rsid w:val="00B74EF7"/>
    <w:rsid w:val="00BE041A"/>
    <w:rsid w:val="00BF1E18"/>
    <w:rsid w:val="00CC24E0"/>
    <w:rsid w:val="00D324BB"/>
    <w:rsid w:val="00D94D8C"/>
    <w:rsid w:val="00E14D58"/>
    <w:rsid w:val="00FA729E"/>
    <w:rsid w:val="00FC2A76"/>
    <w:rsid w:val="01755BE2"/>
    <w:rsid w:val="04B4547F"/>
    <w:rsid w:val="0509360E"/>
    <w:rsid w:val="09B75096"/>
    <w:rsid w:val="0B1F2017"/>
    <w:rsid w:val="11600EC2"/>
    <w:rsid w:val="153C2454"/>
    <w:rsid w:val="1C9C4DB5"/>
    <w:rsid w:val="253A7874"/>
    <w:rsid w:val="2D797F77"/>
    <w:rsid w:val="36970DFC"/>
    <w:rsid w:val="4CDE6763"/>
    <w:rsid w:val="5093310D"/>
    <w:rsid w:val="53373530"/>
    <w:rsid w:val="56E52CB5"/>
    <w:rsid w:val="5A3409C5"/>
    <w:rsid w:val="60305373"/>
    <w:rsid w:val="648B0FD2"/>
    <w:rsid w:val="65B91988"/>
    <w:rsid w:val="6D9D5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CDC09"/>
  <w15:docId w15:val="{873F6CC7-4E99-48D8-BE48-ED298E996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qFormat="1"/>
    <w:lsdException w:name="toc 2" w:semiHidden="1" w:uiPriority="39" w:qFormat="1"/>
    <w:lsdException w:name="toc 3" w:semiHidden="1" w:uiPriority="39" w:qFormat="1"/>
    <w:lsdException w:name="toc 4" w:semiHidden="1" w:uiPriority="2" w:qFormat="1"/>
    <w:lsdException w:name="toc 5" w:semiHidden="1" w:uiPriority="2" w:qFormat="1"/>
    <w:lsdException w:name="toc 6" w:semiHidden="1" w:uiPriority="2" w:qFormat="1"/>
    <w:lsdException w:name="toc 7" w:semiHidden="1" w:uiPriority="2" w:qFormat="1"/>
    <w:lsdException w:name="toc 8" w:semiHidden="1" w:uiPriority="2" w:qFormat="1"/>
    <w:lsdException w:name="toc 9" w:semiHidden="1" w:uiPriority="2" w:qFormat="1"/>
    <w:lsdException w:name="header" w:qFormat="1"/>
    <w:lsdException w:name="footer" w:qFormat="1"/>
    <w:lsdException w:name="caption" w:qFormat="1"/>
    <w:lsdException w:name="annotation reference" w:semiHidden="1" w:qFormat="1"/>
    <w:lsdException w:name="page number" w:qFormat="1"/>
    <w:lsdException w:name="endnote reference" w:semiHidden="1" w:qFormat="1"/>
    <w:lsdException w:name="Title" w:qFormat="1"/>
    <w:lsdException w:name="Default Paragraph Font" w:semiHidden="1" w:qFormat="1"/>
    <w:lsdException w:name="Body Text Indent" w:qFormat="1"/>
    <w:lsdException w:name="Subtitle" w:qFormat="1"/>
    <w:lsdException w:name="Body Text First Indent 2"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8"/>
    </w:rPr>
  </w:style>
  <w:style w:type="paragraph" w:styleId="10">
    <w:name w:val="heading 1"/>
    <w:basedOn w:val="a"/>
    <w:next w:val="a"/>
    <w:uiPriority w:val="2"/>
    <w:qFormat/>
    <w:pPr>
      <w:keepNext/>
      <w:keepLines/>
      <w:pageBreakBefore/>
      <w:numPr>
        <w:numId w:val="1"/>
      </w:numPr>
      <w:spacing w:before="120" w:after="120" w:line="480" w:lineRule="auto"/>
      <w:jc w:val="left"/>
      <w:outlineLvl w:val="0"/>
    </w:pPr>
    <w:rPr>
      <w:b/>
      <w:bCs/>
      <w:kern w:val="44"/>
      <w:sz w:val="30"/>
      <w:szCs w:val="30"/>
    </w:rPr>
  </w:style>
  <w:style w:type="paragraph" w:styleId="20">
    <w:name w:val="heading 2"/>
    <w:basedOn w:val="a"/>
    <w:next w:val="a"/>
    <w:uiPriority w:val="2"/>
    <w:qFormat/>
    <w:pPr>
      <w:keepNext/>
      <w:keepLines/>
      <w:numPr>
        <w:ilvl w:val="1"/>
        <w:numId w:val="1"/>
      </w:numPr>
      <w:spacing w:before="60" w:after="60" w:line="415" w:lineRule="auto"/>
      <w:outlineLvl w:val="1"/>
    </w:pPr>
    <w:rPr>
      <w:b/>
      <w:bCs/>
      <w:sz w:val="30"/>
      <w:szCs w:val="30"/>
    </w:rPr>
  </w:style>
  <w:style w:type="paragraph" w:styleId="30">
    <w:name w:val="heading 3"/>
    <w:basedOn w:val="a"/>
    <w:next w:val="a"/>
    <w:uiPriority w:val="2"/>
    <w:qFormat/>
    <w:pPr>
      <w:keepNext/>
      <w:keepLines/>
      <w:numPr>
        <w:ilvl w:val="2"/>
        <w:numId w:val="1"/>
      </w:numPr>
      <w:spacing w:line="360" w:lineRule="auto"/>
      <w:outlineLvl w:val="2"/>
    </w:pPr>
    <w:rPr>
      <w:b/>
      <w:bCs/>
    </w:rPr>
  </w:style>
  <w:style w:type="paragraph" w:styleId="4">
    <w:name w:val="heading 4"/>
    <w:basedOn w:val="a"/>
    <w:next w:val="a"/>
    <w:uiPriority w:val="2"/>
    <w:qFormat/>
    <w:pPr>
      <w:keepNext/>
      <w:keepLines/>
      <w:numPr>
        <w:ilvl w:val="3"/>
        <w:numId w:val="1"/>
      </w:numPr>
      <w:spacing w:line="360"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sz w:val="30"/>
    </w:rPr>
  </w:style>
  <w:style w:type="paragraph" w:styleId="8">
    <w:name w:val="heading 8"/>
    <w:basedOn w:val="a"/>
    <w:next w:val="a"/>
    <w:uiPriority w:val="2"/>
    <w:qFormat/>
    <w:pPr>
      <w:keepNext/>
      <w:keepLines/>
      <w:spacing w:before="240" w:after="64" w:line="320" w:lineRule="auto"/>
      <w:outlineLvl w:val="7"/>
    </w:pPr>
    <w:rPr>
      <w:rFonts w:ascii="Arial" w:eastAsia="黑体" w:hAnsi="Arial"/>
      <w:sz w:val="24"/>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qFormat/>
    <w:pPr>
      <w:ind w:left="1440"/>
      <w:jc w:val="left"/>
    </w:pPr>
    <w:rPr>
      <w:sz w:val="18"/>
      <w:szCs w:val="18"/>
    </w:rPr>
  </w:style>
  <w:style w:type="paragraph" w:styleId="a3">
    <w:name w:val="caption"/>
    <w:basedOn w:val="a"/>
    <w:next w:val="a"/>
    <w:qFormat/>
    <w:pPr>
      <w:spacing w:before="120" w:after="120"/>
      <w:jc w:val="center"/>
    </w:pPr>
    <w:rPr>
      <w:rFonts w:ascii="Arial" w:hAnsi="Arial" w:cs="Arial"/>
      <w:sz w:val="21"/>
      <w:szCs w:val="21"/>
    </w:rPr>
  </w:style>
  <w:style w:type="paragraph" w:styleId="a4">
    <w:name w:val="Document Map"/>
    <w:basedOn w:val="a"/>
    <w:semiHidden/>
    <w:qFormat/>
    <w:pPr>
      <w:shd w:val="clear" w:color="auto" w:fill="000080"/>
      <w:spacing w:line="360" w:lineRule="auto"/>
    </w:pPr>
    <w:rPr>
      <w:sz w:val="21"/>
      <w:szCs w:val="20"/>
    </w:rPr>
  </w:style>
  <w:style w:type="paragraph" w:styleId="a5">
    <w:name w:val="Body Text Indent"/>
    <w:basedOn w:val="a"/>
    <w:link w:val="a6"/>
    <w:qFormat/>
    <w:pPr>
      <w:ind w:firstLineChars="200" w:firstLine="560"/>
    </w:pPr>
    <w:rPr>
      <w:rFonts w:ascii="楷体_GB2312"/>
    </w:rPr>
  </w:style>
  <w:style w:type="paragraph" w:styleId="TOC5">
    <w:name w:val="toc 5"/>
    <w:basedOn w:val="a"/>
    <w:next w:val="a"/>
    <w:uiPriority w:val="2"/>
    <w:semiHidden/>
    <w:qFormat/>
    <w:pPr>
      <w:ind w:left="960"/>
      <w:jc w:val="left"/>
    </w:pPr>
    <w:rPr>
      <w:sz w:val="18"/>
      <w:szCs w:val="18"/>
    </w:rPr>
  </w:style>
  <w:style w:type="paragraph" w:styleId="TOC3">
    <w:name w:val="toc 3"/>
    <w:basedOn w:val="a"/>
    <w:next w:val="a"/>
    <w:uiPriority w:val="39"/>
    <w:qFormat/>
    <w:pPr>
      <w:tabs>
        <w:tab w:val="right" w:leader="dot" w:pos="9061"/>
      </w:tabs>
      <w:ind w:left="1" w:firstLine="239"/>
      <w:jc w:val="left"/>
    </w:pPr>
    <w:rPr>
      <w:iCs/>
      <w:sz w:val="21"/>
      <w:szCs w:val="21"/>
    </w:rPr>
  </w:style>
  <w:style w:type="paragraph" w:styleId="TOC8">
    <w:name w:val="toc 8"/>
    <w:basedOn w:val="a"/>
    <w:next w:val="a"/>
    <w:uiPriority w:val="2"/>
    <w:semiHidden/>
    <w:qFormat/>
    <w:pPr>
      <w:ind w:left="1680"/>
      <w:jc w:val="left"/>
    </w:pPr>
    <w:rPr>
      <w:sz w:val="18"/>
      <w:szCs w:val="18"/>
    </w:rPr>
  </w:style>
  <w:style w:type="paragraph" w:styleId="a7">
    <w:name w:val="footer"/>
    <w:basedOn w:val="a"/>
    <w:qFormat/>
    <w:pPr>
      <w:tabs>
        <w:tab w:val="center" w:pos="4153"/>
        <w:tab w:val="right" w:pos="8306"/>
      </w:tabs>
      <w:snapToGrid w:val="0"/>
      <w:spacing w:line="360" w:lineRule="auto"/>
      <w:jc w:val="left"/>
    </w:pPr>
    <w:rPr>
      <w:sz w:val="18"/>
      <w:szCs w:val="18"/>
    </w:rPr>
  </w:style>
  <w:style w:type="paragraph" w:styleId="a8">
    <w:name w:val="header"/>
    <w:basedOn w:val="a"/>
    <w:qFormat/>
    <w:pPr>
      <w:pBdr>
        <w:bottom w:val="single" w:sz="6" w:space="1" w:color="auto"/>
      </w:pBdr>
      <w:tabs>
        <w:tab w:val="center" w:pos="4153"/>
        <w:tab w:val="right" w:pos="8306"/>
      </w:tabs>
      <w:snapToGrid w:val="0"/>
      <w:spacing w:line="360" w:lineRule="auto"/>
      <w:jc w:val="center"/>
    </w:pPr>
    <w:rPr>
      <w:sz w:val="18"/>
      <w:szCs w:val="18"/>
    </w:rPr>
  </w:style>
  <w:style w:type="paragraph" w:styleId="TOC1">
    <w:name w:val="toc 1"/>
    <w:basedOn w:val="a"/>
    <w:next w:val="a"/>
    <w:uiPriority w:val="39"/>
    <w:qFormat/>
    <w:pPr>
      <w:spacing w:before="120" w:after="120"/>
      <w:jc w:val="left"/>
    </w:pPr>
    <w:rPr>
      <w:b/>
      <w:bCs/>
      <w:caps/>
    </w:rPr>
  </w:style>
  <w:style w:type="paragraph" w:styleId="TOC4">
    <w:name w:val="toc 4"/>
    <w:basedOn w:val="a"/>
    <w:next w:val="a"/>
    <w:uiPriority w:val="2"/>
    <w:semiHidden/>
    <w:qFormat/>
    <w:pPr>
      <w:ind w:left="720"/>
      <w:jc w:val="left"/>
    </w:pPr>
    <w:rPr>
      <w:sz w:val="18"/>
      <w:szCs w:val="18"/>
    </w:rPr>
  </w:style>
  <w:style w:type="paragraph" w:styleId="TOC6">
    <w:name w:val="toc 6"/>
    <w:basedOn w:val="a"/>
    <w:next w:val="a"/>
    <w:uiPriority w:val="2"/>
    <w:semiHidden/>
    <w:qFormat/>
    <w:pPr>
      <w:ind w:left="1200"/>
      <w:jc w:val="left"/>
    </w:pPr>
    <w:rPr>
      <w:sz w:val="18"/>
      <w:szCs w:val="18"/>
    </w:rPr>
  </w:style>
  <w:style w:type="paragraph" w:styleId="TOC2">
    <w:name w:val="toc 2"/>
    <w:basedOn w:val="a"/>
    <w:next w:val="a"/>
    <w:uiPriority w:val="39"/>
    <w:qFormat/>
    <w:pPr>
      <w:ind w:left="240"/>
      <w:jc w:val="left"/>
    </w:pPr>
    <w:rPr>
      <w:smallCaps/>
      <w:sz w:val="24"/>
      <w:szCs w:val="24"/>
    </w:rPr>
  </w:style>
  <w:style w:type="paragraph" w:styleId="TOC9">
    <w:name w:val="toc 9"/>
    <w:basedOn w:val="a"/>
    <w:next w:val="a"/>
    <w:uiPriority w:val="2"/>
    <w:semiHidden/>
    <w:qFormat/>
    <w:pPr>
      <w:ind w:left="1920"/>
      <w:jc w:val="left"/>
    </w:pPr>
    <w:rPr>
      <w:sz w:val="18"/>
      <w:szCs w:val="18"/>
    </w:rPr>
  </w:style>
  <w:style w:type="paragraph" w:styleId="21">
    <w:name w:val="Body Text First Indent 2"/>
    <w:basedOn w:val="a"/>
    <w:qFormat/>
    <w:pPr>
      <w:ind w:firstLineChars="200" w:firstLine="200"/>
    </w:pPr>
  </w:style>
  <w:style w:type="character" w:styleId="a9">
    <w:name w:val="endnote reference"/>
    <w:semiHidden/>
    <w:qFormat/>
    <w:rPr>
      <w:vertAlign w:val="superscript"/>
      <w:lang w:eastAsia="zh-CN"/>
    </w:rPr>
  </w:style>
  <w:style w:type="character" w:styleId="aa">
    <w:name w:val="page number"/>
    <w:basedOn w:val="a0"/>
    <w:qFormat/>
  </w:style>
  <w:style w:type="character" w:styleId="ab">
    <w:name w:val="Hyperlink"/>
    <w:basedOn w:val="a0"/>
    <w:uiPriority w:val="99"/>
    <w:qFormat/>
    <w:rPr>
      <w:color w:val="0000FF"/>
      <w:u w:val="single"/>
    </w:rPr>
  </w:style>
  <w:style w:type="character" w:styleId="ac">
    <w:name w:val="annotation reference"/>
    <w:basedOn w:val="a0"/>
    <w:semiHidden/>
    <w:qFormat/>
    <w:rPr>
      <w:sz w:val="21"/>
    </w:rPr>
  </w:style>
  <w:style w:type="paragraph" w:customStyle="1" w:styleId="ad">
    <w:name w:val="普通标题"/>
    <w:basedOn w:val="a"/>
    <w:next w:val="a"/>
    <w:qFormat/>
    <w:pPr>
      <w:spacing w:beforeLines="100" w:before="100" w:afterLines="200" w:after="200"/>
      <w:jc w:val="center"/>
    </w:pPr>
    <w:rPr>
      <w:b/>
      <w:sz w:val="36"/>
      <w:szCs w:val="36"/>
    </w:rPr>
  </w:style>
  <w:style w:type="paragraph" w:customStyle="1" w:styleId="ae">
    <w:name w:val="公式"/>
    <w:basedOn w:val="a3"/>
    <w:next w:val="a"/>
    <w:qFormat/>
    <w:pPr>
      <w:jc w:val="right"/>
    </w:pPr>
  </w:style>
  <w:style w:type="character" w:customStyle="1" w:styleId="Char">
    <w:name w:val="题注 Char"/>
    <w:basedOn w:val="a0"/>
    <w:uiPriority w:val="2"/>
    <w:qFormat/>
    <w:rPr>
      <w:rFonts w:ascii="Times New Roman" w:eastAsia="宋体" w:hAnsi="Times New Roman" w:cs="Times New Roman"/>
      <w:kern w:val="2"/>
      <w:sz w:val="21"/>
      <w:szCs w:val="21"/>
      <w:lang w:val="en-US" w:eastAsia="zh-CN" w:bidi="ar-SA"/>
    </w:rPr>
  </w:style>
  <w:style w:type="character" w:customStyle="1" w:styleId="Char0">
    <w:name w:val="公式 Char"/>
    <w:basedOn w:val="Char"/>
    <w:uiPriority w:val="2"/>
    <w:qFormat/>
    <w:rPr>
      <w:rFonts w:ascii="Times New Roman" w:eastAsia="宋体" w:hAnsi="Times New Roman" w:cs="Times New Roman"/>
      <w:kern w:val="2"/>
      <w:sz w:val="21"/>
      <w:szCs w:val="21"/>
      <w:lang w:val="en-US" w:eastAsia="zh-CN" w:bidi="ar-SA"/>
    </w:rPr>
  </w:style>
  <w:style w:type="paragraph" w:customStyle="1" w:styleId="1">
    <w:name w:val="附录1"/>
    <w:basedOn w:val="a"/>
    <w:next w:val="a"/>
    <w:uiPriority w:val="3"/>
    <w:qFormat/>
    <w:pPr>
      <w:pageBreakBefore/>
      <w:numPr>
        <w:numId w:val="2"/>
      </w:numPr>
      <w:spacing w:before="120" w:after="120"/>
      <w:jc w:val="left"/>
      <w:outlineLvl w:val="0"/>
    </w:pPr>
    <w:rPr>
      <w:b/>
      <w:sz w:val="36"/>
      <w:szCs w:val="36"/>
    </w:rPr>
  </w:style>
  <w:style w:type="paragraph" w:customStyle="1" w:styleId="2">
    <w:name w:val="附录2"/>
    <w:basedOn w:val="a"/>
    <w:uiPriority w:val="3"/>
    <w:qFormat/>
    <w:pPr>
      <w:numPr>
        <w:ilvl w:val="1"/>
        <w:numId w:val="2"/>
      </w:numPr>
      <w:spacing w:before="60" w:after="60"/>
      <w:ind w:left="425" w:hanging="425"/>
    </w:pPr>
    <w:rPr>
      <w:b/>
      <w:sz w:val="30"/>
      <w:szCs w:val="30"/>
    </w:rPr>
  </w:style>
  <w:style w:type="paragraph" w:customStyle="1" w:styleId="3">
    <w:name w:val="附录3"/>
    <w:basedOn w:val="a"/>
    <w:uiPriority w:val="3"/>
    <w:qFormat/>
    <w:pPr>
      <w:numPr>
        <w:ilvl w:val="2"/>
        <w:numId w:val="2"/>
      </w:numPr>
      <w:ind w:left="0" w:firstLine="0"/>
    </w:pPr>
    <w:rPr>
      <w:b/>
    </w:rPr>
  </w:style>
  <w:style w:type="paragraph" w:customStyle="1" w:styleId="af">
    <w:name w:val="参考文献"/>
    <w:basedOn w:val="a"/>
    <w:next w:val="a"/>
    <w:qFormat/>
    <w:pPr>
      <w:spacing w:after="60"/>
      <w:ind w:left="150" w:hangingChars="150" w:hanging="150"/>
    </w:pPr>
  </w:style>
  <w:style w:type="character" w:customStyle="1" w:styleId="a6">
    <w:name w:val="正文文本缩进 字符"/>
    <w:basedOn w:val="a0"/>
    <w:link w:val="a5"/>
    <w:rsid w:val="006D374C"/>
    <w:rPr>
      <w:rFonts w:ascii="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WeChat%20Files\wxid_mx5rj8gr9bmv22\FileStorage\File\2026-05\&#35770;&#25991;&#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论文模板.dot</Template>
  <TotalTime>23</TotalTime>
  <Pages>51</Pages>
  <Words>5126</Words>
  <Characters>29224</Characters>
  <Application>Microsoft Office Word</Application>
  <DocSecurity>0</DocSecurity>
  <Lines>243</Lines>
  <Paragraphs>68</Paragraphs>
  <ScaleCrop>false</ScaleCrop>
  <Company>市直单位</Company>
  <LinksUpToDate>false</LinksUpToDate>
  <CharactersWithSpaces>34282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creator>Black</dc:creator>
  <cp:lastModifiedBy>Hao Zhou</cp:lastModifiedBy>
  <cp:revision>19</cp:revision>
  <dcterms:created xsi:type="dcterms:W3CDTF">2026-05-10T09:06:00Z</dcterms:created>
  <dcterms:modified xsi:type="dcterms:W3CDTF">2026-05-11T07:54:00Z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CBE1C4F3A6504F1FA6CB174AAF765B70_11</vt:lpwstr>
  </property>
  <property fmtid="{D5CDD505-2E9C-101B-9397-08002B2CF9AE}" pid="3" name="KSOProductBuildVer">
    <vt:lpwstr>2052-12.1.0.25865</vt:lpwstr>
  </property>
  <property fmtid="{D5CDD505-2E9C-101B-9397-08002B2CF9AE}" pid="4" name="KSOTemplateDocerSaveRecord">
    <vt:lpwstr>eyJoZGlkIjoiMDUxZGJhZWY5YWYzZmQ2ZDkxOGNkOTBlZjdlMThjYTkiLCJ1c2VySWQiOiIxNDA0MzgyNzk0In0=</vt:lpwstr>
  </property>
</Properties>
</file>